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06A84652" w:rsidR="00FD39B4" w:rsidRPr="005A624C" w:rsidRDefault="005A624C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Apache</w:t>
      </w:r>
      <w:r>
        <w:rPr>
          <w:rFonts w:ascii="黑体" w:eastAsia="黑体" w:hAnsi="黑体"/>
          <w:b/>
          <w:sz w:val="44"/>
          <w:szCs w:val="44"/>
        </w:rPr>
        <w:t xml:space="preserve"> </w:t>
      </w:r>
      <w:r w:rsidR="00A81B1B">
        <w:rPr>
          <w:rFonts w:ascii="黑体" w:eastAsia="黑体" w:hAnsi="黑体" w:hint="eastAsia"/>
          <w:b/>
          <w:sz w:val="44"/>
          <w:szCs w:val="44"/>
        </w:rPr>
        <w:t>Impala</w:t>
      </w:r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1009580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目录</w:t>
          </w:r>
        </w:p>
        <w:p w14:paraId="6622E0E2" w14:textId="77777777" w:rsidR="00660DAC" w:rsidRDefault="00FD4B3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9580" w:history="1">
            <w:r w:rsidR="00660DAC" w:rsidRPr="00CD2E73">
              <w:rPr>
                <w:rStyle w:val="a9"/>
                <w:rFonts w:hint="eastAsia"/>
                <w:noProof/>
              </w:rPr>
              <w:t>一、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课程计划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1A2B92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1" w:history="1">
            <w:r w:rsidR="00660DAC" w:rsidRPr="00CD2E73">
              <w:rPr>
                <w:rStyle w:val="a9"/>
                <w:rFonts w:hint="eastAsia"/>
                <w:noProof/>
              </w:rPr>
              <w:t>二、</w:t>
            </w:r>
            <w:r w:rsidR="00660DAC" w:rsidRPr="00CD2E73">
              <w:rPr>
                <w:rStyle w:val="a9"/>
                <w:noProof/>
              </w:rPr>
              <w:t xml:space="preserve"> Apache 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066856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2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基本介绍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DDA573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3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与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关系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211083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4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与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异同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F831BF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5" w:history="1">
            <w:r w:rsidR="00660DAC" w:rsidRPr="00CD2E73">
              <w:rPr>
                <w:rStyle w:val="a9"/>
                <w:rFonts w:hint="eastAsia"/>
                <w:noProof/>
              </w:rPr>
              <w:t>3.1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使用的优化技术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D5FE7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6" w:history="1">
            <w:r w:rsidR="00660DAC" w:rsidRPr="00CD2E73">
              <w:rPr>
                <w:rStyle w:val="a9"/>
                <w:rFonts w:hint="eastAsia"/>
                <w:noProof/>
              </w:rPr>
              <w:t>3.2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执行计划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3912775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7" w:history="1">
            <w:r w:rsidR="00660DAC" w:rsidRPr="00CD2E73">
              <w:rPr>
                <w:rStyle w:val="a9"/>
                <w:rFonts w:hint="eastAsia"/>
                <w:noProof/>
              </w:rPr>
              <w:t>3.3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数据流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2A35465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8" w:history="1">
            <w:r w:rsidR="00660DAC" w:rsidRPr="00CD2E73">
              <w:rPr>
                <w:rStyle w:val="a9"/>
                <w:rFonts w:hint="eastAsia"/>
                <w:noProof/>
              </w:rPr>
              <w:t>3.4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内存使用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E99CE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9" w:history="1">
            <w:r w:rsidR="00660DAC" w:rsidRPr="00CD2E73">
              <w:rPr>
                <w:rStyle w:val="a9"/>
                <w:rFonts w:hint="eastAsia"/>
                <w:noProof/>
              </w:rPr>
              <w:t>3.5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调度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36223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0" w:history="1">
            <w:r w:rsidR="00660DAC" w:rsidRPr="00CD2E73">
              <w:rPr>
                <w:rStyle w:val="a9"/>
                <w:rFonts w:hint="eastAsia"/>
                <w:noProof/>
              </w:rPr>
              <w:t>3.6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容错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ECB640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1" w:history="1">
            <w:r w:rsidR="00660DAC" w:rsidRPr="00CD2E73">
              <w:rPr>
                <w:rStyle w:val="a9"/>
                <w:rFonts w:hint="eastAsia"/>
                <w:noProof/>
              </w:rPr>
              <w:t>3.7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适用面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BC96EC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2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架构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9AAD8E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3" w:history="1">
            <w:r w:rsidR="00660DAC" w:rsidRPr="00CD2E73">
              <w:rPr>
                <w:rStyle w:val="a9"/>
                <w:rFonts w:hint="eastAsia"/>
                <w:noProof/>
              </w:rPr>
              <w:t>4.1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A4EDF64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4" w:history="1">
            <w:r w:rsidR="00660DAC" w:rsidRPr="00CD2E73">
              <w:rPr>
                <w:rStyle w:val="a9"/>
                <w:rFonts w:hint="eastAsia"/>
                <w:noProof/>
              </w:rPr>
              <w:t>4.2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 State Store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DCED40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5" w:history="1">
            <w:r w:rsidR="00660DAC" w:rsidRPr="00CD2E73">
              <w:rPr>
                <w:rStyle w:val="a9"/>
                <w:rFonts w:hint="eastAsia"/>
                <w:noProof/>
              </w:rPr>
              <w:t>4.3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CLI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C8675B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6" w:history="1">
            <w:r w:rsidR="00660DAC" w:rsidRPr="00CD2E73">
              <w:rPr>
                <w:rStyle w:val="a9"/>
                <w:rFonts w:hint="eastAsia"/>
                <w:noProof/>
              </w:rPr>
              <w:t>4.4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Catalogd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D5E8935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7" w:history="1">
            <w:r w:rsidR="00660DAC" w:rsidRPr="00CD2E73">
              <w:rPr>
                <w:rStyle w:val="a9"/>
                <w:rFonts w:hint="eastAsia"/>
                <w:noProof/>
              </w:rPr>
              <w:t>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查询处理过程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C271AB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8" w:history="1">
            <w:r w:rsidR="00660DAC" w:rsidRPr="00CD2E73">
              <w:rPr>
                <w:rStyle w:val="a9"/>
                <w:rFonts w:hint="eastAsia"/>
                <w:noProof/>
              </w:rPr>
              <w:t>三、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安装部署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48FAEE7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9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安装前提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735781C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0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下载安装包、依赖包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4D99B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1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虚拟机新增磁盘（可选）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1100A7B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2" w:history="1">
            <w:r w:rsidR="00660DAC" w:rsidRPr="00CD2E73">
              <w:rPr>
                <w:rStyle w:val="a9"/>
                <w:rFonts w:hint="eastAsia"/>
                <w:noProof/>
              </w:rPr>
              <w:t>3.1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关机新增磁盘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F6EDF48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3" w:history="1">
            <w:r w:rsidR="00660DAC" w:rsidRPr="00CD2E73">
              <w:rPr>
                <w:rStyle w:val="a9"/>
                <w:rFonts w:hint="eastAsia"/>
                <w:noProof/>
              </w:rPr>
              <w:t>3.2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开机挂载磁盘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B78BBC0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4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配置本地</w:t>
            </w:r>
            <w:r w:rsidR="00660DAC" w:rsidRPr="00CD2E73">
              <w:rPr>
                <w:rStyle w:val="a9"/>
                <w:noProof/>
              </w:rPr>
              <w:t>yum</w:t>
            </w:r>
            <w:r w:rsidR="00660DAC" w:rsidRPr="00CD2E73">
              <w:rPr>
                <w:rStyle w:val="a9"/>
                <w:rFonts w:hint="eastAsia"/>
                <w:noProof/>
              </w:rPr>
              <w:t>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1C7927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5" w:history="1">
            <w:r w:rsidR="00660DAC" w:rsidRPr="00CD2E73">
              <w:rPr>
                <w:rStyle w:val="a9"/>
                <w:rFonts w:hint="eastAsia"/>
                <w:noProof/>
              </w:rPr>
              <w:t>4.1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上传安装包解压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04B81E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6" w:history="1">
            <w:r w:rsidR="00660DAC" w:rsidRPr="00CD2E73">
              <w:rPr>
                <w:rStyle w:val="a9"/>
                <w:rFonts w:hint="eastAsia"/>
                <w:noProof/>
              </w:rPr>
              <w:t>4.2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配置本地</w:t>
            </w:r>
            <w:r w:rsidR="00660DAC" w:rsidRPr="00CD2E73">
              <w:rPr>
                <w:rStyle w:val="a9"/>
                <w:noProof/>
              </w:rPr>
              <w:t>yum</w:t>
            </w:r>
            <w:r w:rsidR="00660DAC" w:rsidRPr="00CD2E73">
              <w:rPr>
                <w:rStyle w:val="a9"/>
                <w:rFonts w:hint="eastAsia"/>
                <w:noProof/>
              </w:rPr>
              <w:t>源信息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BC25E9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7" w:history="1">
            <w:r w:rsidR="00660DAC" w:rsidRPr="00CD2E73">
              <w:rPr>
                <w:rStyle w:val="a9"/>
                <w:rFonts w:hint="eastAsia"/>
                <w:noProof/>
              </w:rPr>
              <w:t>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安装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AB4B0F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8" w:history="1">
            <w:r w:rsidR="00660DAC" w:rsidRPr="00CD2E73">
              <w:rPr>
                <w:rStyle w:val="a9"/>
                <w:rFonts w:hint="eastAsia"/>
                <w:noProof/>
              </w:rPr>
              <w:t>5.1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集群规划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F6885E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9" w:history="1">
            <w:r w:rsidR="00660DAC" w:rsidRPr="00CD2E73">
              <w:rPr>
                <w:rStyle w:val="a9"/>
                <w:rFonts w:hint="eastAsia"/>
                <w:noProof/>
              </w:rPr>
              <w:t>5.2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主节点安装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CDA494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0" w:history="1">
            <w:r w:rsidR="00660DAC" w:rsidRPr="00CD2E73">
              <w:rPr>
                <w:rStyle w:val="a9"/>
                <w:rFonts w:hint="eastAsia"/>
                <w:noProof/>
              </w:rPr>
              <w:t>5.3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从节点安装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D3AEFE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1" w:history="1">
            <w:r w:rsidR="00660DAC" w:rsidRPr="00CD2E73">
              <w:rPr>
                <w:rStyle w:val="a9"/>
                <w:rFonts w:hint="eastAsia"/>
                <w:noProof/>
              </w:rPr>
              <w:t>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91358F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2" w:history="1">
            <w:r w:rsidR="00660DAC" w:rsidRPr="00CD2E73">
              <w:rPr>
                <w:rStyle w:val="a9"/>
                <w:rFonts w:hint="eastAsia"/>
                <w:noProof/>
              </w:rPr>
              <w:t>6.1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64833C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3" w:history="1">
            <w:r w:rsidR="00660DAC" w:rsidRPr="00CD2E73">
              <w:rPr>
                <w:rStyle w:val="a9"/>
                <w:rFonts w:hint="eastAsia"/>
                <w:noProof/>
              </w:rPr>
              <w:t>6.2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F80AE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4" w:history="1">
            <w:r w:rsidR="00660DAC" w:rsidRPr="00CD2E73">
              <w:rPr>
                <w:rStyle w:val="a9"/>
                <w:rFonts w:hint="eastAsia"/>
                <w:noProof/>
              </w:rPr>
              <w:t>6.3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重启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8C7FC9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5" w:history="1">
            <w:r w:rsidR="00660DAC" w:rsidRPr="00CD2E73">
              <w:rPr>
                <w:rStyle w:val="a9"/>
                <w:rFonts w:hint="eastAsia"/>
                <w:noProof/>
              </w:rPr>
              <w:t>6.4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复制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配置文件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B3111D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6" w:history="1">
            <w:r w:rsidR="00660DAC" w:rsidRPr="00CD2E73">
              <w:rPr>
                <w:rStyle w:val="a9"/>
                <w:rFonts w:hint="eastAsia"/>
                <w:noProof/>
              </w:rPr>
              <w:t>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485D2F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7" w:history="1">
            <w:r w:rsidR="00660DAC" w:rsidRPr="00CD2E73">
              <w:rPr>
                <w:rStyle w:val="a9"/>
                <w:rFonts w:hint="eastAsia"/>
                <w:noProof/>
              </w:rPr>
              <w:t>7.1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默认配置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FB75F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8" w:history="1">
            <w:r w:rsidR="00660DAC" w:rsidRPr="00CD2E73">
              <w:rPr>
                <w:rStyle w:val="a9"/>
                <w:rFonts w:hint="eastAsia"/>
                <w:noProof/>
              </w:rPr>
              <w:t>7.2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添加</w:t>
            </w:r>
            <w:r w:rsidR="00660DAC" w:rsidRPr="00CD2E73">
              <w:rPr>
                <w:rStyle w:val="a9"/>
                <w:noProof/>
              </w:rPr>
              <w:t>mysql</w:t>
            </w:r>
            <w:r w:rsidR="00660DAC" w:rsidRPr="00CD2E73">
              <w:rPr>
                <w:rStyle w:val="a9"/>
                <w:rFonts w:hint="eastAsia"/>
                <w:noProof/>
              </w:rPr>
              <w:t>驱动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5E8966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9" w:history="1">
            <w:r w:rsidR="00660DAC" w:rsidRPr="00CD2E73">
              <w:rPr>
                <w:rStyle w:val="a9"/>
                <w:rFonts w:hint="eastAsia"/>
                <w:noProof/>
              </w:rPr>
              <w:t>7.3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bigtop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E0122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0" w:history="1">
            <w:r w:rsidR="00660DAC" w:rsidRPr="00CD2E73">
              <w:rPr>
                <w:rStyle w:val="a9"/>
                <w:rFonts w:hint="eastAsia"/>
                <w:noProof/>
              </w:rPr>
              <w:t>8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启动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服务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D24C58B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1" w:history="1">
            <w:r w:rsidR="00660DAC" w:rsidRPr="00CD2E73">
              <w:rPr>
                <w:rStyle w:val="a9"/>
                <w:rFonts w:hint="eastAsia"/>
                <w:noProof/>
              </w:rPr>
              <w:t>8.1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 web ui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6BB56DD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2" w:history="1">
            <w:r w:rsidR="00660DAC" w:rsidRPr="00CD2E73">
              <w:rPr>
                <w:rStyle w:val="a9"/>
                <w:rFonts w:hint="eastAsia"/>
                <w:noProof/>
              </w:rPr>
              <w:t>四、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命令参数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C002F61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3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外部命令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2686F0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4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内部命令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71371D6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5" w:history="1">
            <w:r w:rsidR="00660DAC" w:rsidRPr="00CD2E73">
              <w:rPr>
                <w:rStyle w:val="a9"/>
                <w:rFonts w:hint="eastAsia"/>
                <w:noProof/>
              </w:rPr>
              <w:t>五、</w:t>
            </w:r>
            <w:r w:rsidR="00660DAC" w:rsidRPr="00CD2E73">
              <w:rPr>
                <w:rStyle w:val="a9"/>
                <w:noProof/>
              </w:rPr>
              <w:t xml:space="preserve"> Impala sql</w:t>
            </w:r>
            <w:r w:rsidR="00660DAC" w:rsidRPr="00CD2E73">
              <w:rPr>
                <w:rStyle w:val="a9"/>
                <w:rFonts w:hint="eastAsia"/>
                <w:noProof/>
              </w:rPr>
              <w:t>语法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00317F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6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数据库特定语句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1BBA79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7" w:history="1">
            <w:r w:rsidR="00660DAC" w:rsidRPr="00CD2E73">
              <w:rPr>
                <w:rStyle w:val="a9"/>
                <w:rFonts w:hint="eastAsia"/>
                <w:noProof/>
              </w:rPr>
              <w:t>1.1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创建数据库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71A0B20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8" w:history="1">
            <w:r w:rsidR="00660DAC" w:rsidRPr="00CD2E73">
              <w:rPr>
                <w:rStyle w:val="a9"/>
                <w:rFonts w:hint="eastAsia"/>
                <w:noProof/>
              </w:rPr>
              <w:t>1.2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删除数据库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D29A358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9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表特定语句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6C1CD7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0" w:history="1">
            <w:r w:rsidR="00660DAC" w:rsidRPr="00CD2E73">
              <w:rPr>
                <w:rStyle w:val="a9"/>
                <w:rFonts w:hint="eastAsia"/>
                <w:noProof/>
              </w:rPr>
              <w:t>2.1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create table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B9B54F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1" w:history="1">
            <w:r w:rsidR="00660DAC" w:rsidRPr="00CD2E73">
              <w:rPr>
                <w:rStyle w:val="a9"/>
                <w:rFonts w:hint="eastAsia"/>
                <w:noProof/>
              </w:rPr>
              <w:t>2.2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16B6E2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2" w:history="1">
            <w:r w:rsidR="00660DAC" w:rsidRPr="00CD2E73">
              <w:rPr>
                <w:rStyle w:val="a9"/>
                <w:rFonts w:hint="eastAsia"/>
                <w:noProof/>
              </w:rPr>
              <w:t>2.3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select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F72D65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3" w:history="1">
            <w:r w:rsidR="00660DAC" w:rsidRPr="00CD2E73">
              <w:rPr>
                <w:rStyle w:val="a9"/>
                <w:rFonts w:hint="eastAsia"/>
                <w:noProof/>
              </w:rPr>
              <w:t>2.4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describe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394AF94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4" w:history="1">
            <w:r w:rsidR="00660DAC" w:rsidRPr="00CD2E73">
              <w:rPr>
                <w:rStyle w:val="a9"/>
                <w:rFonts w:hint="eastAsia"/>
                <w:noProof/>
              </w:rPr>
              <w:t>2.5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alter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20858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5" w:history="1">
            <w:r w:rsidR="00660DAC" w:rsidRPr="00CD2E73">
              <w:rPr>
                <w:rStyle w:val="a9"/>
                <w:rFonts w:hint="eastAsia"/>
                <w:noProof/>
              </w:rPr>
              <w:t>2.6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delete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truncate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B0425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6" w:history="1">
            <w:r w:rsidR="00660DAC" w:rsidRPr="00CD2E73">
              <w:rPr>
                <w:rStyle w:val="a9"/>
                <w:rFonts w:hint="eastAsia"/>
                <w:noProof/>
              </w:rPr>
              <w:t>2.7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view</w:t>
            </w:r>
            <w:r w:rsidR="00660DAC" w:rsidRPr="00CD2E73">
              <w:rPr>
                <w:rStyle w:val="a9"/>
                <w:rFonts w:hint="eastAsia"/>
                <w:noProof/>
              </w:rPr>
              <w:t>视图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ED244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7" w:history="1">
            <w:r w:rsidR="00660DAC" w:rsidRPr="00CD2E73">
              <w:rPr>
                <w:rStyle w:val="a9"/>
                <w:rFonts w:hint="eastAsia"/>
                <w:noProof/>
              </w:rPr>
              <w:t>2.8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order by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4964FA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8" w:history="1">
            <w:r w:rsidR="00660DAC" w:rsidRPr="00CD2E73">
              <w:rPr>
                <w:rStyle w:val="a9"/>
                <w:rFonts w:hint="eastAsia"/>
                <w:noProof/>
              </w:rPr>
              <w:t>2.9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group by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57A7D8E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9" w:history="1">
            <w:r w:rsidR="00660DAC" w:rsidRPr="00CD2E73">
              <w:rPr>
                <w:rStyle w:val="a9"/>
                <w:rFonts w:hint="eastAsia"/>
                <w:noProof/>
              </w:rPr>
              <w:t>2.10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having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72F79F2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0" w:history="1">
            <w:r w:rsidR="00660DAC" w:rsidRPr="00CD2E73">
              <w:rPr>
                <w:rStyle w:val="a9"/>
                <w:rFonts w:hint="eastAsia"/>
                <w:noProof/>
              </w:rPr>
              <w:t>2.11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limit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offset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65E5B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1" w:history="1">
            <w:r w:rsidR="00660DAC" w:rsidRPr="00CD2E73">
              <w:rPr>
                <w:rStyle w:val="a9"/>
                <w:rFonts w:hint="eastAsia"/>
                <w:noProof/>
              </w:rPr>
              <w:t>2.12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with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72AB58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2" w:history="1">
            <w:r w:rsidR="00660DAC" w:rsidRPr="00CD2E73">
              <w:rPr>
                <w:rStyle w:val="a9"/>
                <w:rFonts w:hint="eastAsia"/>
                <w:noProof/>
              </w:rPr>
              <w:t>2.13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distinct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822B1E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3" w:history="1">
            <w:r w:rsidR="00660DAC" w:rsidRPr="00CD2E73">
              <w:rPr>
                <w:rStyle w:val="a9"/>
                <w:rFonts w:hint="eastAsia"/>
                <w:noProof/>
              </w:rPr>
              <w:t>六、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数据导入方式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8BD178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4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load data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3BA89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5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 into values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0BEDAC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6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 into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4DBFA4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7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create as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61E5F65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8" w:history="1">
            <w:r w:rsidR="00660DAC" w:rsidRPr="00CD2E73">
              <w:rPr>
                <w:rStyle w:val="a9"/>
                <w:rFonts w:hint="eastAsia"/>
                <w:noProof/>
              </w:rPr>
              <w:t>七、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的</w:t>
            </w:r>
            <w:r w:rsidR="00660DAC" w:rsidRPr="00CD2E73">
              <w:rPr>
                <w:rStyle w:val="a9"/>
                <w:noProof/>
              </w:rPr>
              <w:t>java</w:t>
            </w:r>
            <w:r w:rsidR="00660DAC" w:rsidRPr="00CD2E73">
              <w:rPr>
                <w:rStyle w:val="a9"/>
                <w:rFonts w:hint="eastAsia"/>
                <w:noProof/>
              </w:rPr>
              <w:t>开发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63EA1F7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9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下载</w:t>
            </w:r>
            <w:r w:rsidR="00660DAC" w:rsidRPr="00CD2E73">
              <w:rPr>
                <w:rStyle w:val="a9"/>
                <w:noProof/>
              </w:rPr>
              <w:t>impala jdbc</w:t>
            </w:r>
            <w:r w:rsidR="00660DAC" w:rsidRPr="00CD2E73">
              <w:rPr>
                <w:rStyle w:val="a9"/>
                <w:rFonts w:hint="eastAsia"/>
                <w:noProof/>
              </w:rPr>
              <w:t>依赖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BD82AC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0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创建</w:t>
            </w:r>
            <w:r w:rsidR="00660DAC" w:rsidRPr="00CD2E73">
              <w:rPr>
                <w:rStyle w:val="a9"/>
                <w:noProof/>
              </w:rPr>
              <w:t>java</w:t>
            </w:r>
            <w:r w:rsidR="00660DAC" w:rsidRPr="00CD2E73">
              <w:rPr>
                <w:rStyle w:val="a9"/>
                <w:rFonts w:hint="eastAsia"/>
                <w:noProof/>
              </w:rPr>
              <w:t>工程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EED773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1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java api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0BA9DB36" w:rsidR="00210D83" w:rsidRDefault="00172A59" w:rsidP="00172A59">
      <w:pPr>
        <w:pStyle w:val="1"/>
      </w:pPr>
      <w:bookmarkStart w:id="1" w:name="_Toc11009581"/>
      <w:r w:rsidRPr="00172A59">
        <w:lastRenderedPageBreak/>
        <w:t xml:space="preserve">Apache </w:t>
      </w:r>
      <w:r w:rsidR="007E7BFD">
        <w:rPr>
          <w:rFonts w:hint="eastAsia"/>
        </w:rPr>
        <w:t>Impala</w:t>
      </w:r>
      <w:bookmarkEnd w:id="1"/>
    </w:p>
    <w:p w14:paraId="31BC9EDC" w14:textId="5B0FFCD1" w:rsidR="003E257F" w:rsidRDefault="00483A66" w:rsidP="003E257F">
      <w:pPr>
        <w:pStyle w:val="2"/>
        <w:spacing w:line="288" w:lineRule="auto"/>
      </w:pPr>
      <w:bookmarkStart w:id="2" w:name="_Toc11009582"/>
      <w:r>
        <w:rPr>
          <w:rFonts w:hint="eastAsia"/>
        </w:rPr>
        <w:t>Impala</w:t>
      </w:r>
      <w:r>
        <w:rPr>
          <w:rFonts w:hint="eastAsia"/>
        </w:rPr>
        <w:t>基本介绍</w:t>
      </w:r>
      <w:bookmarkEnd w:id="2"/>
    </w:p>
    <w:p w14:paraId="0E0A51C1" w14:textId="5E9E9ADC" w:rsidR="00677E37" w:rsidRPr="00677E37" w:rsidRDefault="00677E37" w:rsidP="00677E37">
      <w:pPr>
        <w:widowControl/>
        <w:spacing w:line="360" w:lineRule="auto"/>
        <w:ind w:firstLineChars="200" w:firstLine="482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A57777">
        <w:rPr>
          <w:rFonts w:asciiTheme="minorEastAsia" w:eastAsiaTheme="minorEastAsia" w:hAnsiTheme="minorEastAsia" w:cstheme="minorBidi" w:hint="eastAsia"/>
          <w:b/>
          <w:sz w:val="24"/>
          <w:szCs w:val="24"/>
          <w:shd w:val="pct15" w:color="auto" w:fill="FFFFFF"/>
        </w:rPr>
        <w:t>impala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是cloudera提供的一款高效率的</w:t>
      </w:r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sql查询工具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，提供</w:t>
      </w:r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实时的查询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效果，官方测试性能比hive快10到100倍，其sql查询比sparkSQL还要更加快速，</w:t>
      </w:r>
      <w:r w:rsidRPr="003D74E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号称是当前大数据领域最快的查询sql工具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</w:t>
      </w:r>
    </w:p>
    <w:p w14:paraId="3CEF247E" w14:textId="05A7C32A" w:rsidR="00677E37" w:rsidRP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impala是参照谷歌的新三篇论文（Caffeine--网络搜索引擎、Pregel--分布式图计算、Dremel--交互式分析工具）当中的Dremel实现而来，其中旧三篇论文分别是（BigTable，GFS，MapReduce）分别对应我们即将学的HBase和已经学过的HDFS以及MapReduce。</w:t>
      </w:r>
    </w:p>
    <w:p w14:paraId="593B633B" w14:textId="2C8B5098" w:rsid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 w:rsidRPr="00A118A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impala是基于hive并使用内存进行计算</w:t>
      </w:r>
      <w:r w:rsidRPr="00E93B3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，兼顾数据仓库，具有实时，批处理，多并发等优点</w:t>
      </w:r>
      <w:r w:rsidR="00810671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。</w:t>
      </w:r>
    </w:p>
    <w:p w14:paraId="76C51D69" w14:textId="20207609" w:rsidR="003D74E3" w:rsidRDefault="003D74E3" w:rsidP="00677E37">
      <w:pPr>
        <w:widowControl/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185CFDA1" wp14:editId="0C56CE9F">
            <wp:extent cx="5274310" cy="2748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11E" w14:textId="43FF958E" w:rsidR="00786B83" w:rsidRPr="00756DC7" w:rsidRDefault="00786B83" w:rsidP="00786B83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756DC7">
        <w:rPr>
          <w:rFonts w:asciiTheme="minorEastAsia" w:eastAsiaTheme="minorEastAsia" w:hAnsiTheme="minorEastAsia" w:cstheme="minorBidi"/>
          <w:sz w:val="24"/>
          <w:szCs w:val="24"/>
        </w:rPr>
        <w:br w:type="page"/>
      </w:r>
    </w:p>
    <w:p w14:paraId="0AAC6914" w14:textId="346C1609" w:rsidR="00C90E81" w:rsidRDefault="00214EC2" w:rsidP="00E21DE2">
      <w:pPr>
        <w:pStyle w:val="2"/>
      </w:pPr>
      <w:bookmarkStart w:id="3" w:name="_Toc11009583"/>
      <w:r>
        <w:rPr>
          <w:rFonts w:hint="eastAsia"/>
        </w:rPr>
        <w:lastRenderedPageBreak/>
        <w:t>Impala</w:t>
      </w:r>
      <w:r w:rsidR="00E21DE2">
        <w:rPr>
          <w:rFonts w:hint="eastAsia"/>
        </w:rPr>
        <w:t>与</w:t>
      </w:r>
      <w:r w:rsidR="00E21DE2">
        <w:t>Hive</w:t>
      </w:r>
      <w:r w:rsidR="00E21DE2">
        <w:t>关系</w:t>
      </w:r>
      <w:bookmarkEnd w:id="3"/>
    </w:p>
    <w:p w14:paraId="76CE3920" w14:textId="16A6A399" w:rsidR="00351D3B" w:rsidRDefault="00351D3B" w:rsidP="00351D3B">
      <w:pPr>
        <w:spacing w:line="360" w:lineRule="auto"/>
        <w:ind w:firstLineChars="200" w:firstLine="480"/>
        <w:rPr>
          <w:sz w:val="24"/>
        </w:rPr>
      </w:pP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</w:rPr>
        <w:t>是基于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的大数据分析查询引擎，</w:t>
      </w:r>
      <w:r w:rsidRPr="00A118AC">
        <w:rPr>
          <w:rFonts w:hint="eastAsia"/>
          <w:color w:val="FF0000"/>
          <w:sz w:val="24"/>
        </w:rPr>
        <w:t>直接</w:t>
      </w:r>
      <w:r w:rsidRPr="00A118AC">
        <w:rPr>
          <w:rFonts w:hint="eastAsia"/>
          <w:color w:val="FF0000"/>
          <w:sz w:val="24"/>
          <w:shd w:val="pct15" w:color="auto" w:fill="FFFFFF"/>
        </w:rPr>
        <w:t>使用</w:t>
      </w:r>
      <w:r w:rsidRPr="00A118AC">
        <w:rPr>
          <w:rFonts w:hint="eastAsia"/>
          <w:color w:val="FF0000"/>
          <w:sz w:val="24"/>
          <w:shd w:val="pct15" w:color="auto" w:fill="FFFFFF"/>
        </w:rPr>
        <w:t>hive</w:t>
      </w:r>
      <w:r w:rsidRPr="00A118AC">
        <w:rPr>
          <w:rFonts w:hint="eastAsia"/>
          <w:color w:val="FF0000"/>
          <w:sz w:val="24"/>
          <w:shd w:val="pct15" w:color="auto" w:fill="FFFFFF"/>
        </w:rPr>
        <w:t>的元数据库</w:t>
      </w:r>
      <w:r w:rsidRPr="00A118AC">
        <w:rPr>
          <w:rFonts w:hint="eastAsia"/>
          <w:color w:val="FF0000"/>
          <w:sz w:val="24"/>
          <w:shd w:val="pct15" w:color="auto" w:fill="FFFFFF"/>
        </w:rPr>
        <w:t>metadata</w:t>
      </w:r>
      <w:r w:rsidRPr="00A118AC">
        <w:rPr>
          <w:rFonts w:hint="eastAsia"/>
          <w:color w:val="FF0000"/>
          <w:sz w:val="24"/>
        </w:rPr>
        <w:t>，意味着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</w:rPr>
        <w:t>元数据都存储在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的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当中，并且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兼容</w:t>
      </w:r>
      <w:r w:rsidRPr="00A118AC">
        <w:rPr>
          <w:rFonts w:hint="eastAsia"/>
          <w:color w:val="FF0000"/>
          <w:sz w:val="24"/>
          <w:shd w:val="pct15" w:color="auto" w:fill="FFFFFF"/>
        </w:rPr>
        <w:t>hive</w:t>
      </w:r>
      <w:r w:rsidRPr="00A118AC">
        <w:rPr>
          <w:rFonts w:hint="eastAsia"/>
          <w:color w:val="FF0000"/>
          <w:sz w:val="24"/>
          <w:shd w:val="pct15" w:color="auto" w:fill="FFFFFF"/>
        </w:rPr>
        <w:t>的绝大多数</w:t>
      </w:r>
      <w:r w:rsidRPr="00A118AC">
        <w:rPr>
          <w:rFonts w:hint="eastAsia"/>
          <w:color w:val="FF0000"/>
          <w:sz w:val="24"/>
          <w:shd w:val="pct15" w:color="auto" w:fill="FFFFFF"/>
        </w:rPr>
        <w:t>sql</w:t>
      </w:r>
      <w:r w:rsidRPr="00A118AC">
        <w:rPr>
          <w:rFonts w:hint="eastAsia"/>
          <w:color w:val="FF0000"/>
          <w:sz w:val="24"/>
          <w:shd w:val="pct15" w:color="auto" w:fill="FFFFFF"/>
        </w:rPr>
        <w:t>语法</w:t>
      </w:r>
      <w:r w:rsidRPr="00A118AC">
        <w:rPr>
          <w:rFonts w:hint="eastAsia"/>
          <w:color w:val="FF0000"/>
          <w:sz w:val="24"/>
        </w:rPr>
        <w:t>。所以需要安装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</w:rPr>
        <w:t>的话，必须先安装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，保证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安装成功，并且还需要</w:t>
      </w:r>
      <w:r w:rsidRPr="00A118AC">
        <w:rPr>
          <w:rFonts w:hint="eastAsia"/>
          <w:color w:val="FF0000"/>
          <w:sz w:val="24"/>
          <w:highlight w:val="yellow"/>
        </w:rPr>
        <w:t>启动</w:t>
      </w:r>
      <w:r w:rsidRPr="00A118AC">
        <w:rPr>
          <w:rFonts w:hint="eastAsia"/>
          <w:color w:val="FF0000"/>
          <w:sz w:val="24"/>
          <w:highlight w:val="yellow"/>
        </w:rPr>
        <w:t>hive</w:t>
      </w:r>
      <w:r w:rsidRPr="00A118AC">
        <w:rPr>
          <w:rFonts w:hint="eastAsia"/>
          <w:color w:val="FF0000"/>
          <w:sz w:val="24"/>
          <w:highlight w:val="yellow"/>
        </w:rPr>
        <w:t>的</w:t>
      </w:r>
      <w:r w:rsidRPr="00A118AC">
        <w:rPr>
          <w:rFonts w:hint="eastAsia"/>
          <w:color w:val="FF0000"/>
          <w:sz w:val="24"/>
          <w:highlight w:val="yellow"/>
        </w:rPr>
        <w:t>metastore</w:t>
      </w:r>
      <w:r w:rsidRPr="00A118AC">
        <w:rPr>
          <w:rFonts w:hint="eastAsia"/>
          <w:color w:val="FF0000"/>
          <w:sz w:val="24"/>
          <w:highlight w:val="yellow"/>
        </w:rPr>
        <w:t>服务</w:t>
      </w:r>
      <w:r w:rsidRPr="00A118AC">
        <w:rPr>
          <w:rFonts w:hint="eastAsia"/>
          <w:color w:val="FF0000"/>
          <w:sz w:val="24"/>
        </w:rPr>
        <w:t>。</w:t>
      </w:r>
    </w:p>
    <w:p w14:paraId="17411EBE" w14:textId="416E173E" w:rsidR="00477A1E" w:rsidRPr="00A118AC" w:rsidRDefault="006865E6" w:rsidP="00351D3B">
      <w:pPr>
        <w:spacing w:line="360" w:lineRule="auto"/>
        <w:ind w:firstLineChars="200" w:firstLine="480"/>
        <w:rPr>
          <w:color w:val="FF0000"/>
          <w:sz w:val="24"/>
        </w:rPr>
      </w:pPr>
      <w:r w:rsidRPr="00A118AC">
        <w:rPr>
          <w:color w:val="FF0000"/>
          <w:sz w:val="24"/>
        </w:rPr>
        <w:t>H</w:t>
      </w:r>
      <w:r w:rsidR="00477A1E" w:rsidRPr="00A118AC">
        <w:rPr>
          <w:rFonts w:hint="eastAsia"/>
          <w:color w:val="FF0000"/>
          <w:sz w:val="24"/>
        </w:rPr>
        <w:t>ive</w:t>
      </w:r>
      <w:r w:rsidR="00477A1E" w:rsidRPr="00A118AC">
        <w:rPr>
          <w:rFonts w:hint="eastAsia"/>
          <w:color w:val="FF0000"/>
          <w:sz w:val="24"/>
        </w:rPr>
        <w:t>元数据包含用</w:t>
      </w:r>
      <w:r w:rsidR="00477A1E" w:rsidRPr="00A118AC">
        <w:rPr>
          <w:rFonts w:hint="eastAsia"/>
          <w:color w:val="FF0000"/>
          <w:sz w:val="24"/>
        </w:rPr>
        <w:t>Hive</w:t>
      </w:r>
      <w:r w:rsidR="00477A1E" w:rsidRPr="00A118AC">
        <w:rPr>
          <w:rFonts w:hint="eastAsia"/>
          <w:color w:val="FF0000"/>
          <w:sz w:val="24"/>
        </w:rPr>
        <w:t>创建的</w:t>
      </w:r>
      <w:r w:rsidR="00477A1E" w:rsidRPr="00A118AC">
        <w:rPr>
          <w:rFonts w:hint="eastAsia"/>
          <w:color w:val="FF0000"/>
          <w:sz w:val="24"/>
        </w:rPr>
        <w:t>database</w:t>
      </w:r>
      <w:r w:rsidR="00477A1E" w:rsidRPr="00A118AC">
        <w:rPr>
          <w:rFonts w:hint="eastAsia"/>
          <w:color w:val="FF0000"/>
          <w:sz w:val="24"/>
        </w:rPr>
        <w:t>、</w:t>
      </w:r>
      <w:r w:rsidR="00477A1E" w:rsidRPr="00A118AC">
        <w:rPr>
          <w:rFonts w:hint="eastAsia"/>
          <w:color w:val="FF0000"/>
          <w:sz w:val="24"/>
        </w:rPr>
        <w:t>table</w:t>
      </w:r>
      <w:r w:rsidR="00504BE6" w:rsidRPr="00A118AC">
        <w:rPr>
          <w:rFonts w:hint="eastAsia"/>
          <w:color w:val="FF0000"/>
          <w:sz w:val="24"/>
        </w:rPr>
        <w:t>等</w:t>
      </w:r>
      <w:r w:rsidR="00477A1E" w:rsidRPr="00A118AC">
        <w:rPr>
          <w:rFonts w:hint="eastAsia"/>
          <w:color w:val="FF0000"/>
          <w:sz w:val="24"/>
        </w:rPr>
        <w:t>元信息。元数据存储在关系型数据库中</w:t>
      </w:r>
      <w:r w:rsidR="00504BE6" w:rsidRPr="00A118AC">
        <w:rPr>
          <w:rFonts w:hint="eastAsia"/>
          <w:color w:val="FF0000"/>
          <w:sz w:val="24"/>
        </w:rPr>
        <w:t>，</w:t>
      </w:r>
      <w:r w:rsidR="00477A1E" w:rsidRPr="00A118AC">
        <w:rPr>
          <w:rFonts w:hint="eastAsia"/>
          <w:color w:val="FF0000"/>
          <w:sz w:val="24"/>
        </w:rPr>
        <w:t>如</w:t>
      </w:r>
      <w:r w:rsidR="00477A1E" w:rsidRPr="00A118AC">
        <w:rPr>
          <w:rFonts w:hint="eastAsia"/>
          <w:color w:val="FF0000"/>
          <w:sz w:val="24"/>
        </w:rPr>
        <w:t>Derby</w:t>
      </w:r>
      <w:r w:rsidR="00477A1E" w:rsidRPr="00A118AC">
        <w:rPr>
          <w:rFonts w:hint="eastAsia"/>
          <w:color w:val="FF0000"/>
          <w:sz w:val="24"/>
        </w:rPr>
        <w:t>、</w:t>
      </w:r>
      <w:r w:rsidR="00477A1E" w:rsidRPr="00A118AC">
        <w:rPr>
          <w:rFonts w:hint="eastAsia"/>
          <w:color w:val="FF0000"/>
          <w:sz w:val="24"/>
        </w:rPr>
        <w:t>MySQL</w:t>
      </w:r>
      <w:r w:rsidR="00477A1E" w:rsidRPr="00A118AC">
        <w:rPr>
          <w:rFonts w:hint="eastAsia"/>
          <w:color w:val="FF0000"/>
          <w:sz w:val="24"/>
        </w:rPr>
        <w:t>等。</w:t>
      </w:r>
    </w:p>
    <w:p w14:paraId="69328364" w14:textId="06850DFB" w:rsidR="006865E6" w:rsidRDefault="006865E6" w:rsidP="00351D3B">
      <w:pPr>
        <w:spacing w:line="360" w:lineRule="auto"/>
        <w:ind w:firstLineChars="200" w:firstLine="480"/>
        <w:rPr>
          <w:sz w:val="24"/>
        </w:rPr>
      </w:pPr>
      <w:r w:rsidRPr="00A118AC">
        <w:rPr>
          <w:rFonts w:hint="eastAsia"/>
          <w:color w:val="FF0000"/>
          <w:sz w:val="24"/>
        </w:rPr>
        <w:t>客户端连接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服务，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再去连接</w:t>
      </w:r>
      <w:r w:rsidRPr="00A118AC">
        <w:rPr>
          <w:rFonts w:hint="eastAsia"/>
          <w:color w:val="FF0000"/>
          <w:sz w:val="24"/>
        </w:rPr>
        <w:t>MySQL</w:t>
      </w:r>
      <w:r w:rsidRPr="00A118AC">
        <w:rPr>
          <w:rFonts w:hint="eastAsia"/>
          <w:color w:val="FF0000"/>
          <w:sz w:val="24"/>
        </w:rPr>
        <w:t>数据库来存取元数据。有了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服务，就可以有多个客户端同时连接，而且这些客户端不需要知道</w:t>
      </w:r>
      <w:r w:rsidRPr="00A118AC">
        <w:rPr>
          <w:rFonts w:hint="eastAsia"/>
          <w:color w:val="FF0000"/>
          <w:sz w:val="24"/>
        </w:rPr>
        <w:t>MySQL</w:t>
      </w:r>
      <w:r w:rsidRPr="00A118AC">
        <w:rPr>
          <w:rFonts w:hint="eastAsia"/>
          <w:color w:val="FF0000"/>
          <w:sz w:val="24"/>
        </w:rPr>
        <w:t>数据库的用户名和密码，只需要连接</w:t>
      </w:r>
      <w:r w:rsidRPr="00A118AC">
        <w:rPr>
          <w:rFonts w:hint="eastAsia"/>
          <w:color w:val="FF0000"/>
          <w:sz w:val="24"/>
        </w:rPr>
        <w:t xml:space="preserve">metastore </w:t>
      </w:r>
      <w:r w:rsidRPr="00A118AC">
        <w:rPr>
          <w:rFonts w:hint="eastAsia"/>
          <w:color w:val="FF0000"/>
          <w:sz w:val="24"/>
        </w:rPr>
        <w:t>服务即可</w:t>
      </w:r>
      <w:r w:rsidRPr="006865E6">
        <w:rPr>
          <w:rFonts w:hint="eastAsia"/>
          <w:sz w:val="24"/>
        </w:rPr>
        <w:t>。</w:t>
      </w:r>
    </w:p>
    <w:p w14:paraId="283FC8ED" w14:textId="58DF56DE" w:rsidR="00DD4148" w:rsidRDefault="00DD4148" w:rsidP="00DD414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nohup hive --service metastore &gt;&gt; ~/metastore.log 2&gt;&amp;1 &amp;</w:t>
      </w:r>
    </w:p>
    <w:p w14:paraId="04F775B9" w14:textId="649CC597" w:rsidR="006F0E3C" w:rsidRDefault="006F0E3C" w:rsidP="00DD414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FD6D4F5" wp14:editId="30572EA5">
            <wp:extent cx="4541520" cy="4251960"/>
            <wp:effectExtent l="0" t="0" r="0" b="0"/>
            <wp:docPr id="5" name="图片 5" descr="https://images2015.cnblogs.com/blog/855959/201704/855959-20170429144146850-1935826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5959/201704/855959-20170429144146850-19358261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9E02" w14:textId="063E8608" w:rsidR="005221DB" w:rsidRDefault="005221DB" w:rsidP="00DD4148">
      <w:pPr>
        <w:spacing w:line="360" w:lineRule="auto"/>
        <w:ind w:firstLineChars="200" w:firstLine="480"/>
        <w:rPr>
          <w:sz w:val="24"/>
        </w:rPr>
      </w:pPr>
      <w:r w:rsidRPr="005221DB">
        <w:rPr>
          <w:rFonts w:hint="eastAsia"/>
          <w:sz w:val="24"/>
        </w:rPr>
        <w:t>Hive</w:t>
      </w:r>
      <w:r w:rsidRPr="005221DB">
        <w:rPr>
          <w:rFonts w:hint="eastAsia"/>
          <w:sz w:val="24"/>
        </w:rPr>
        <w:t>适合于长时间的批处理查询分析，而</w:t>
      </w:r>
      <w:r w:rsidRPr="005221DB">
        <w:rPr>
          <w:rFonts w:hint="eastAsia"/>
          <w:sz w:val="24"/>
        </w:rPr>
        <w:t>Impala</w:t>
      </w:r>
      <w:r w:rsidRPr="005221DB">
        <w:rPr>
          <w:rFonts w:hint="eastAsia"/>
          <w:sz w:val="24"/>
        </w:rPr>
        <w:t>适合于实时交互式</w:t>
      </w:r>
      <w:r w:rsidRPr="005221DB">
        <w:rPr>
          <w:rFonts w:hint="eastAsia"/>
          <w:sz w:val="24"/>
        </w:rPr>
        <w:t>SQL</w:t>
      </w:r>
      <w:r w:rsidRPr="005221DB">
        <w:rPr>
          <w:rFonts w:hint="eastAsia"/>
          <w:sz w:val="24"/>
        </w:rPr>
        <w:t>查询</w:t>
      </w:r>
      <w:r>
        <w:rPr>
          <w:rFonts w:hint="eastAsia"/>
          <w:sz w:val="24"/>
        </w:rPr>
        <w:t>。</w:t>
      </w:r>
      <w:r w:rsidR="00A05044" w:rsidRPr="00A05044">
        <w:rPr>
          <w:rFonts w:hint="eastAsia"/>
          <w:sz w:val="24"/>
        </w:rPr>
        <w:t>可以</w:t>
      </w:r>
      <w:r w:rsidR="00A05044" w:rsidRPr="00A118AC">
        <w:rPr>
          <w:rFonts w:hint="eastAsia"/>
          <w:color w:val="FF0000"/>
          <w:sz w:val="24"/>
        </w:rPr>
        <w:t>先使用</w:t>
      </w:r>
      <w:r w:rsidR="00A05044" w:rsidRPr="00A118AC">
        <w:rPr>
          <w:rFonts w:hint="eastAsia"/>
          <w:color w:val="FF0000"/>
          <w:sz w:val="24"/>
        </w:rPr>
        <w:t>hive</w:t>
      </w:r>
      <w:r w:rsidR="00A05044" w:rsidRPr="00A118AC">
        <w:rPr>
          <w:rFonts w:hint="eastAsia"/>
          <w:color w:val="FF0000"/>
          <w:sz w:val="24"/>
        </w:rPr>
        <w:t>进行数据转换处理，之后使用</w:t>
      </w:r>
      <w:r w:rsidR="00A05044" w:rsidRPr="00A118AC">
        <w:rPr>
          <w:rFonts w:hint="eastAsia"/>
          <w:color w:val="FF0000"/>
          <w:sz w:val="24"/>
        </w:rPr>
        <w:t>Impala</w:t>
      </w:r>
      <w:r w:rsidR="00A05044" w:rsidRPr="00A118AC">
        <w:rPr>
          <w:rFonts w:hint="eastAsia"/>
          <w:color w:val="FF0000"/>
          <w:sz w:val="24"/>
        </w:rPr>
        <w:t>在</w:t>
      </w:r>
      <w:r w:rsidR="00A05044" w:rsidRPr="00A118AC">
        <w:rPr>
          <w:rFonts w:hint="eastAsia"/>
          <w:color w:val="FF0000"/>
          <w:sz w:val="24"/>
        </w:rPr>
        <w:t>Hive</w:t>
      </w:r>
      <w:r w:rsidR="00A05044" w:rsidRPr="00A118AC">
        <w:rPr>
          <w:rFonts w:hint="eastAsia"/>
          <w:color w:val="FF0000"/>
          <w:sz w:val="24"/>
        </w:rPr>
        <w:t>处理后的结果数据集上进行快速的数据分析</w:t>
      </w:r>
      <w:r w:rsidR="00A05044" w:rsidRPr="00A05044">
        <w:rPr>
          <w:rFonts w:hint="eastAsia"/>
          <w:sz w:val="24"/>
        </w:rPr>
        <w:t>。</w:t>
      </w:r>
    </w:p>
    <w:p w14:paraId="475833C2" w14:textId="22722071" w:rsidR="00F64F27" w:rsidRDefault="00F64F27" w:rsidP="00F64F27">
      <w:pPr>
        <w:pStyle w:val="2"/>
      </w:pPr>
      <w:bookmarkStart w:id="4" w:name="_Toc11009584"/>
      <w:r>
        <w:rPr>
          <w:rFonts w:hint="eastAsia"/>
        </w:rPr>
        <w:lastRenderedPageBreak/>
        <w:t>Impala</w:t>
      </w:r>
      <w:r w:rsidR="00CF2D2E">
        <w:rPr>
          <w:rFonts w:hint="eastAsia"/>
        </w:rPr>
        <w:t>与</w:t>
      </w:r>
      <w:r w:rsidR="00CF2D2E">
        <w:rPr>
          <w:rFonts w:hint="eastAsia"/>
        </w:rPr>
        <w:t>Hive</w:t>
      </w:r>
      <w:r w:rsidR="00CF2D2E">
        <w:rPr>
          <w:rFonts w:hint="eastAsia"/>
        </w:rPr>
        <w:t>异同</w:t>
      </w:r>
      <w:bookmarkEnd w:id="4"/>
    </w:p>
    <w:p w14:paraId="04A73282" w14:textId="37384D2E" w:rsidR="00FD50A1" w:rsidRDefault="00FD50A1" w:rsidP="00FD50A1">
      <w:pPr>
        <w:spacing w:line="360" w:lineRule="auto"/>
        <w:ind w:firstLineChars="200" w:firstLine="480"/>
        <w:rPr>
          <w:sz w:val="24"/>
        </w:rPr>
      </w:pPr>
      <w:r w:rsidRPr="00FD50A1">
        <w:rPr>
          <w:rFonts w:hint="eastAsia"/>
          <w:sz w:val="24"/>
        </w:rPr>
        <w:t xml:space="preserve">Impala 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都是构建在</w:t>
      </w:r>
      <w:r w:rsidRPr="00FD50A1">
        <w:rPr>
          <w:rFonts w:hint="eastAsia"/>
          <w:sz w:val="24"/>
        </w:rPr>
        <w:t>Hadoop</w:t>
      </w:r>
      <w:r w:rsidRPr="00FD50A1">
        <w:rPr>
          <w:rFonts w:hint="eastAsia"/>
          <w:sz w:val="24"/>
        </w:rPr>
        <w:t>之上的数据查询工具各有不同的侧重适应面，但从客户端使用来看</w:t>
      </w:r>
      <w:r w:rsidRPr="00FD50A1">
        <w:rPr>
          <w:rFonts w:hint="eastAsia"/>
          <w:sz w:val="24"/>
        </w:rPr>
        <w:t>Impala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有很多的共同之处，如数据表元数据、</w:t>
      </w:r>
      <w:r w:rsidRPr="00FD50A1">
        <w:rPr>
          <w:rFonts w:hint="eastAsia"/>
          <w:sz w:val="24"/>
        </w:rPr>
        <w:t>ODBC/JDBC</w:t>
      </w:r>
      <w:r w:rsidRPr="00FD50A1">
        <w:rPr>
          <w:rFonts w:hint="eastAsia"/>
          <w:sz w:val="24"/>
        </w:rPr>
        <w:t>驱动、</w:t>
      </w:r>
      <w:r w:rsidRPr="00FD50A1">
        <w:rPr>
          <w:rFonts w:hint="eastAsia"/>
          <w:sz w:val="24"/>
        </w:rPr>
        <w:t>SQL</w:t>
      </w:r>
      <w:r w:rsidRPr="00FD50A1">
        <w:rPr>
          <w:rFonts w:hint="eastAsia"/>
          <w:sz w:val="24"/>
        </w:rPr>
        <w:t>语法、灵活的文件格式、存储资源池等。</w:t>
      </w:r>
    </w:p>
    <w:p w14:paraId="27BFAB2B" w14:textId="5B848055" w:rsidR="00D670D3" w:rsidRDefault="00D670D3" w:rsidP="00FD5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但是</w:t>
      </w:r>
      <w:r>
        <w:rPr>
          <w:sz w:val="24"/>
        </w:rPr>
        <w:t>Impala</w:t>
      </w:r>
      <w:r>
        <w:rPr>
          <w:sz w:val="24"/>
        </w:rPr>
        <w:t>跟</w:t>
      </w:r>
      <w:r>
        <w:rPr>
          <w:sz w:val="24"/>
        </w:rPr>
        <w:t>Hive</w:t>
      </w:r>
      <w:r>
        <w:rPr>
          <w:sz w:val="24"/>
        </w:rPr>
        <w:t>最大的优化区别在于</w:t>
      </w:r>
      <w:r>
        <w:rPr>
          <w:rFonts w:hint="eastAsia"/>
          <w:sz w:val="24"/>
        </w:rPr>
        <w:t>：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没有使用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 xml:space="preserve"> MapReduce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进行并行计算</w:t>
      </w:r>
      <w:r w:rsidRPr="00D670D3">
        <w:rPr>
          <w:rFonts w:hint="eastAsia"/>
          <w:sz w:val="24"/>
        </w:rPr>
        <w:t>，虽然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是非常好的并行计算框架，但它更多的面向批处理模式，而不是面向交互式的</w:t>
      </w:r>
      <w:r w:rsidRPr="00D670D3">
        <w:rPr>
          <w:rFonts w:hint="eastAsia"/>
          <w:sz w:val="24"/>
        </w:rPr>
        <w:t>SQL</w:t>
      </w:r>
      <w:r w:rsidRPr="00D670D3">
        <w:rPr>
          <w:rFonts w:hint="eastAsia"/>
          <w:sz w:val="24"/>
        </w:rPr>
        <w:t>执行。与</w:t>
      </w:r>
      <w:r w:rsidRPr="00D670D3">
        <w:rPr>
          <w:rFonts w:hint="eastAsia"/>
          <w:sz w:val="24"/>
        </w:rPr>
        <w:t xml:space="preserve"> MapReduce</w:t>
      </w:r>
      <w:r w:rsidRPr="00D670D3">
        <w:rPr>
          <w:rFonts w:hint="eastAsia"/>
          <w:sz w:val="24"/>
        </w:rPr>
        <w:t>相比</w:t>
      </w:r>
      <w:r w:rsidR="00390F6B">
        <w:rPr>
          <w:rFonts w:hint="eastAsia"/>
          <w:sz w:val="24"/>
        </w:rPr>
        <w:t>，</w:t>
      </w:r>
      <w:r w:rsidRPr="00A118AC">
        <w:rPr>
          <w:rFonts w:hint="eastAsia"/>
          <w:color w:val="FF0000"/>
          <w:sz w:val="24"/>
          <w:shd w:val="pct15" w:color="auto" w:fill="FFFFFF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把整个查询分成一执行计划树，而不是一连串的</w:t>
      </w:r>
      <w:r w:rsidRPr="00A118AC">
        <w:rPr>
          <w:rFonts w:hint="eastAsia"/>
          <w:color w:val="FF0000"/>
          <w:sz w:val="24"/>
          <w:shd w:val="pct15" w:color="auto" w:fill="FFFFFF"/>
        </w:rPr>
        <w:t>MapReduce</w:t>
      </w:r>
      <w:r w:rsidRPr="00A118AC">
        <w:rPr>
          <w:rFonts w:hint="eastAsia"/>
          <w:color w:val="FF0000"/>
          <w:sz w:val="24"/>
          <w:shd w:val="pct15" w:color="auto" w:fill="FFFFFF"/>
        </w:rPr>
        <w:t>任务，在分发执行计划后，</w:t>
      </w:r>
      <w:r w:rsidRPr="00A118AC">
        <w:rPr>
          <w:rFonts w:hint="eastAsia"/>
          <w:color w:val="FF0000"/>
          <w:sz w:val="24"/>
          <w:shd w:val="pct15" w:color="auto" w:fill="FFFFFF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使用拉式获取数据的方式获取结果，把结果数据组成按执行树流式传递汇集，减少的了把中间结果写入磁盘的步骤，再从磁盘读取数据的开销。</w:t>
      </w:r>
      <w:r w:rsidRPr="00D670D3">
        <w:rPr>
          <w:rFonts w:hint="eastAsia"/>
          <w:sz w:val="24"/>
        </w:rPr>
        <w:t>Impala</w:t>
      </w:r>
      <w:r w:rsidRPr="00D670D3">
        <w:rPr>
          <w:rFonts w:hint="eastAsia"/>
          <w:sz w:val="24"/>
        </w:rPr>
        <w:t>使用服务的方式避免每次执行查询都需要启动的开销，即相比</w:t>
      </w:r>
      <w:r w:rsidRPr="00D670D3">
        <w:rPr>
          <w:rFonts w:hint="eastAsia"/>
          <w:sz w:val="24"/>
        </w:rPr>
        <w:t>Hive</w:t>
      </w:r>
      <w:r w:rsidRPr="00D670D3">
        <w:rPr>
          <w:rFonts w:hint="eastAsia"/>
          <w:sz w:val="24"/>
        </w:rPr>
        <w:t>没了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启动时间。</w:t>
      </w:r>
    </w:p>
    <w:p w14:paraId="05F5A7AB" w14:textId="2A76AD4F" w:rsidR="00FD50A1" w:rsidRDefault="00AA4A3F" w:rsidP="00FD50A1">
      <w:pPr>
        <w:spacing w:line="360" w:lineRule="auto"/>
        <w:ind w:firstLineChars="200" w:firstLine="480"/>
        <w:rPr>
          <w:sz w:val="24"/>
        </w:rPr>
      </w:pPr>
      <w:r w:rsidRPr="00AA4A3F">
        <w:rPr>
          <w:noProof/>
          <w:sz w:val="24"/>
        </w:rPr>
        <w:drawing>
          <wp:inline distT="0" distB="0" distL="0" distR="0" wp14:anchorId="2A344C05" wp14:editId="26038B77">
            <wp:extent cx="5274310" cy="3541431"/>
            <wp:effectExtent l="0" t="0" r="2540" b="1905"/>
            <wp:docPr id="15" name="图片 15" descr="C:\Users\AllenWoon\Desktop\20161220145658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enWoon\Desktop\201612201456585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971B" w14:textId="2A9BBBB4" w:rsidR="009A772A" w:rsidRDefault="009A772A" w:rsidP="009A772A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045DEAF" w14:textId="306F7EA4" w:rsidR="006C77C6" w:rsidRDefault="006C77C6" w:rsidP="006C77C6">
      <w:pPr>
        <w:pStyle w:val="3"/>
      </w:pPr>
      <w:bookmarkStart w:id="5" w:name="_Toc11009585"/>
      <w:r>
        <w:rPr>
          <w:rFonts w:hint="eastAsia"/>
        </w:rPr>
        <w:lastRenderedPageBreak/>
        <w:t>Impala</w:t>
      </w:r>
      <w:r>
        <w:rPr>
          <w:rFonts w:hint="eastAsia"/>
        </w:rPr>
        <w:t>使用的优化技术</w:t>
      </w:r>
      <w:bookmarkEnd w:id="5"/>
    </w:p>
    <w:p w14:paraId="0E9BF194" w14:textId="085A2988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使用</w:t>
      </w:r>
      <w:r w:rsidRPr="00451EC6">
        <w:rPr>
          <w:rFonts w:hint="eastAsia"/>
          <w:sz w:val="24"/>
        </w:rPr>
        <w:t>LLVM</w:t>
      </w:r>
      <w:r w:rsidRPr="00451EC6">
        <w:rPr>
          <w:rFonts w:hint="eastAsia"/>
          <w:sz w:val="24"/>
        </w:rPr>
        <w:t>产生运行代码，针对特定查询生成特定代码，同时使用</w:t>
      </w:r>
      <w:r w:rsidRPr="00451EC6">
        <w:rPr>
          <w:rFonts w:hint="eastAsia"/>
          <w:sz w:val="24"/>
        </w:rPr>
        <w:t>Inline</w:t>
      </w:r>
      <w:r w:rsidRPr="00451EC6">
        <w:rPr>
          <w:rFonts w:hint="eastAsia"/>
          <w:sz w:val="24"/>
        </w:rPr>
        <w:t>的方式减少函数调用的开销，加快执行效率。</w:t>
      </w:r>
      <w:r w:rsidR="00681D8A">
        <w:rPr>
          <w:rFonts w:hint="eastAsia"/>
          <w:sz w:val="24"/>
        </w:rPr>
        <w:t>(</w:t>
      </w:r>
      <w:r w:rsidR="00681D8A" w:rsidRPr="00681D8A">
        <w:rPr>
          <w:sz w:val="24"/>
          <w:shd w:val="pct15" w:color="auto" w:fill="FFFFFF"/>
        </w:rPr>
        <w:t>C++</w:t>
      </w:r>
      <w:r w:rsidR="00681D8A" w:rsidRPr="00681D8A">
        <w:rPr>
          <w:sz w:val="24"/>
          <w:shd w:val="pct15" w:color="auto" w:fill="FFFFFF"/>
        </w:rPr>
        <w:t>特性</w:t>
      </w:r>
      <w:r w:rsidR="00681D8A">
        <w:rPr>
          <w:rFonts w:hint="eastAsia"/>
          <w:sz w:val="24"/>
        </w:rPr>
        <w:t>)</w:t>
      </w:r>
    </w:p>
    <w:p w14:paraId="0F8F6986" w14:textId="7514154B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充分利用可用的硬件指令（</w:t>
      </w:r>
      <w:r w:rsidRPr="00451EC6">
        <w:rPr>
          <w:rFonts w:hint="eastAsia"/>
          <w:sz w:val="24"/>
        </w:rPr>
        <w:t>SSE4.2</w:t>
      </w:r>
      <w:r w:rsidRPr="00451EC6">
        <w:rPr>
          <w:rFonts w:hint="eastAsia"/>
          <w:sz w:val="24"/>
        </w:rPr>
        <w:t>）。</w:t>
      </w:r>
    </w:p>
    <w:p w14:paraId="0BCFFA59" w14:textId="1E81E292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更好的</w:t>
      </w:r>
      <w:r w:rsidRPr="00451EC6">
        <w:rPr>
          <w:rFonts w:hint="eastAsia"/>
          <w:sz w:val="24"/>
        </w:rPr>
        <w:t>IO</w:t>
      </w:r>
      <w:r w:rsidRPr="00451EC6">
        <w:rPr>
          <w:rFonts w:hint="eastAsia"/>
          <w:sz w:val="24"/>
        </w:rPr>
        <w:t>调度，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知道数据块所在的磁盘位置能够更好的利用多磁盘的优势，同时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支持直接数据块读取和本地代码计算</w:t>
      </w:r>
      <w:r w:rsidRPr="00451EC6">
        <w:rPr>
          <w:rFonts w:hint="eastAsia"/>
          <w:sz w:val="24"/>
        </w:rPr>
        <w:t>checksum</w:t>
      </w:r>
      <w:r w:rsidRPr="00451EC6">
        <w:rPr>
          <w:rFonts w:hint="eastAsia"/>
          <w:sz w:val="24"/>
        </w:rPr>
        <w:t>。</w:t>
      </w:r>
    </w:p>
    <w:p w14:paraId="44C3D271" w14:textId="0B0D6B6E" w:rsidR="00451EC6" w:rsidRPr="00451EC6" w:rsidRDefault="002015F8" w:rsidP="00451EC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通过选择合适数据存储格式可以得到最好</w:t>
      </w:r>
      <w:r w:rsidR="00451EC6" w:rsidRPr="00451EC6">
        <w:rPr>
          <w:rFonts w:hint="eastAsia"/>
          <w:sz w:val="24"/>
        </w:rPr>
        <w:t>性能（</w:t>
      </w:r>
      <w:r>
        <w:rPr>
          <w:rFonts w:hint="eastAsia"/>
          <w:sz w:val="24"/>
        </w:rPr>
        <w:t>Impala</w:t>
      </w:r>
      <w:r w:rsidR="00451EC6" w:rsidRPr="00451EC6">
        <w:rPr>
          <w:rFonts w:hint="eastAsia"/>
          <w:sz w:val="24"/>
        </w:rPr>
        <w:t>支持多种存储格式）。</w:t>
      </w:r>
    </w:p>
    <w:p w14:paraId="38F0B6AE" w14:textId="12FA9BE6" w:rsid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1A7FE7">
        <w:rPr>
          <w:rFonts w:hint="eastAsia"/>
          <w:sz w:val="24"/>
          <w:shd w:val="pct15" w:color="auto" w:fill="FFFFFF"/>
        </w:rPr>
        <w:t>最大使用内存</w:t>
      </w:r>
      <w:r w:rsidRPr="00451EC6">
        <w:rPr>
          <w:rFonts w:hint="eastAsia"/>
          <w:sz w:val="24"/>
        </w:rPr>
        <w:t>，中间结果不写磁盘，及时通过网络以</w:t>
      </w:r>
      <w:r w:rsidRPr="00451EC6">
        <w:rPr>
          <w:rFonts w:hint="eastAsia"/>
          <w:sz w:val="24"/>
        </w:rPr>
        <w:t>stream</w:t>
      </w:r>
      <w:r w:rsidRPr="00451EC6">
        <w:rPr>
          <w:rFonts w:hint="eastAsia"/>
          <w:sz w:val="24"/>
        </w:rPr>
        <w:t>的方式传递。</w:t>
      </w:r>
    </w:p>
    <w:p w14:paraId="68B0EE6C" w14:textId="720198B4" w:rsidR="00406A79" w:rsidRDefault="00406A79" w:rsidP="00406A79">
      <w:pPr>
        <w:pStyle w:val="3"/>
      </w:pPr>
      <w:bookmarkStart w:id="6" w:name="_Toc11009586"/>
      <w:r>
        <w:rPr>
          <w:rFonts w:hint="eastAsia"/>
        </w:rPr>
        <w:t>执行计划</w:t>
      </w:r>
      <w:bookmarkEnd w:id="6"/>
    </w:p>
    <w:p w14:paraId="3AEAA90C" w14:textId="77777777" w:rsidR="00776F4D" w:rsidRP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776F4D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依赖于</w:t>
      </w:r>
      <w:r w:rsidRPr="00A118AC">
        <w:rPr>
          <w:rFonts w:hint="eastAsia"/>
          <w:color w:val="FF0000"/>
          <w:sz w:val="24"/>
          <w:shd w:val="pct15" w:color="auto" w:fill="FFFFFF"/>
        </w:rPr>
        <w:t>MapReduce</w:t>
      </w:r>
      <w:r w:rsidRPr="00A118AC">
        <w:rPr>
          <w:rFonts w:hint="eastAsia"/>
          <w:color w:val="FF0000"/>
          <w:sz w:val="24"/>
          <w:shd w:val="pct15" w:color="auto" w:fill="FFFFFF"/>
        </w:rPr>
        <w:t>执行框架</w:t>
      </w:r>
      <w:r w:rsidRPr="00A118AC">
        <w:rPr>
          <w:rFonts w:hint="eastAsia"/>
          <w:color w:val="FF0000"/>
          <w:sz w:val="24"/>
        </w:rPr>
        <w:t>，执行计划分成</w:t>
      </w:r>
      <w:r w:rsidRPr="00A118AC">
        <w:rPr>
          <w:rFonts w:hint="eastAsia"/>
          <w:color w:val="FF0000"/>
          <w:sz w:val="24"/>
        </w:rPr>
        <w:t xml:space="preserve"> map-&gt;shuffle-&gt;reduce-&gt;map-&gt;shuffle-&gt;reduce</w:t>
      </w:r>
      <w:r w:rsidRPr="00A118AC">
        <w:rPr>
          <w:rFonts w:hint="eastAsia"/>
          <w:color w:val="FF0000"/>
          <w:sz w:val="24"/>
        </w:rPr>
        <w:t>…的模型</w:t>
      </w:r>
      <w:r w:rsidRPr="00776F4D">
        <w:rPr>
          <w:rFonts w:hint="eastAsia"/>
          <w:sz w:val="24"/>
        </w:rPr>
        <w:t>。如果一个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会</w:t>
      </w:r>
      <w:r w:rsidRPr="00776F4D">
        <w:rPr>
          <w:rFonts w:hint="eastAsia"/>
          <w:sz w:val="24"/>
        </w:rPr>
        <w:t xml:space="preserve"> </w:t>
      </w:r>
      <w:r w:rsidRPr="00776F4D">
        <w:rPr>
          <w:rFonts w:hint="eastAsia"/>
          <w:sz w:val="24"/>
        </w:rPr>
        <w:t>被编译成多轮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，则会有更多的写中间结果。由于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执行框架本身的特点，过多的中间过程会增加整个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的执行时间。</w:t>
      </w:r>
    </w:p>
    <w:p w14:paraId="209527D0" w14:textId="576415E9" w:rsid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776F4D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把执行计划表现为一棵完整的</w:t>
      </w:r>
      <w:r w:rsidRPr="00A118AC">
        <w:rPr>
          <w:rFonts w:hint="eastAsia"/>
          <w:color w:val="FF0000"/>
          <w:sz w:val="24"/>
          <w:shd w:val="pct15" w:color="auto" w:fill="FFFFFF"/>
        </w:rPr>
        <w:t>执行计划树</w:t>
      </w:r>
      <w:r w:rsidRPr="00A118AC">
        <w:rPr>
          <w:rFonts w:hint="eastAsia"/>
          <w:color w:val="FF0000"/>
          <w:sz w:val="24"/>
        </w:rPr>
        <w:t>，可以更自然地分发执行计划到各个</w:t>
      </w:r>
      <w:r w:rsidRPr="00A118AC">
        <w:rPr>
          <w:rFonts w:hint="eastAsia"/>
          <w:color w:val="FF0000"/>
          <w:sz w:val="24"/>
        </w:rPr>
        <w:t>Impalad</w:t>
      </w:r>
      <w:r w:rsidRPr="00A118AC">
        <w:rPr>
          <w:rFonts w:hint="eastAsia"/>
          <w:color w:val="FF0000"/>
          <w:sz w:val="24"/>
        </w:rPr>
        <w:t>执行查询，而不用像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那样把它组合成管道型的</w:t>
      </w:r>
      <w:r w:rsidRPr="00A118AC">
        <w:rPr>
          <w:rFonts w:hint="eastAsia"/>
          <w:color w:val="FF0000"/>
          <w:sz w:val="24"/>
        </w:rPr>
        <w:t xml:space="preserve"> map-&gt;reduce</w:t>
      </w:r>
      <w:r w:rsidRPr="00A118AC">
        <w:rPr>
          <w:rFonts w:hint="eastAsia"/>
          <w:color w:val="FF0000"/>
          <w:sz w:val="24"/>
        </w:rPr>
        <w:t>模式</w:t>
      </w:r>
      <w:r w:rsidRPr="00776F4D">
        <w:rPr>
          <w:rFonts w:hint="eastAsia"/>
          <w:sz w:val="24"/>
        </w:rPr>
        <w:t>，以此保证</w:t>
      </w:r>
      <w:r w:rsidRPr="00776F4D">
        <w:rPr>
          <w:rFonts w:hint="eastAsia"/>
          <w:sz w:val="24"/>
        </w:rPr>
        <w:t>Impala</w:t>
      </w:r>
      <w:r w:rsidRPr="00776F4D">
        <w:rPr>
          <w:rFonts w:hint="eastAsia"/>
          <w:sz w:val="24"/>
        </w:rPr>
        <w:t>有更好的并发性和避免不必要的中间</w:t>
      </w:r>
      <w:r w:rsidRPr="00776F4D">
        <w:rPr>
          <w:rFonts w:hint="eastAsia"/>
          <w:sz w:val="24"/>
        </w:rPr>
        <w:t>sort</w:t>
      </w:r>
      <w:r w:rsidRPr="00776F4D">
        <w:rPr>
          <w:rFonts w:hint="eastAsia"/>
          <w:sz w:val="24"/>
        </w:rPr>
        <w:t>与</w:t>
      </w:r>
      <w:r w:rsidRPr="00776F4D">
        <w:rPr>
          <w:rFonts w:hint="eastAsia"/>
          <w:sz w:val="24"/>
        </w:rPr>
        <w:t>shuffle</w:t>
      </w:r>
      <w:r w:rsidRPr="00776F4D">
        <w:rPr>
          <w:rFonts w:hint="eastAsia"/>
          <w:sz w:val="24"/>
        </w:rPr>
        <w:t>。</w:t>
      </w:r>
    </w:p>
    <w:p w14:paraId="0CDF88B7" w14:textId="768C8A47" w:rsidR="006A0986" w:rsidRDefault="006A0986" w:rsidP="006A0986">
      <w:pPr>
        <w:pStyle w:val="3"/>
      </w:pPr>
      <w:bookmarkStart w:id="7" w:name="_Toc11009587"/>
      <w:r>
        <w:rPr>
          <w:rFonts w:hint="eastAsia"/>
        </w:rPr>
        <w:t>数据流</w:t>
      </w:r>
      <w:bookmarkEnd w:id="7"/>
    </w:p>
    <w:p w14:paraId="05BB1561" w14:textId="77777777" w:rsidR="00330B67" w:rsidRPr="006B7CAA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4B5097">
        <w:rPr>
          <w:rFonts w:hint="eastAsia"/>
          <w:color w:val="FF0000"/>
          <w:sz w:val="24"/>
          <w:shd w:val="pct15" w:color="auto" w:fill="FFFFFF"/>
        </w:rPr>
        <w:t>推</w:t>
      </w:r>
      <w:r w:rsidRPr="006B7CAA">
        <w:rPr>
          <w:rFonts w:hint="eastAsia"/>
          <w:sz w:val="24"/>
        </w:rPr>
        <w:t>的方式，每一个计算节点计算完成后将数据主动推给后续节点。</w:t>
      </w:r>
    </w:p>
    <w:p w14:paraId="32A27AD4" w14:textId="752FD8FE" w:rsidR="00330B67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4B5097">
        <w:rPr>
          <w:rFonts w:hint="eastAsia"/>
          <w:color w:val="FF0000"/>
          <w:sz w:val="24"/>
          <w:shd w:val="pct15" w:color="auto" w:fill="FFFFFF"/>
        </w:rPr>
        <w:t>拉</w:t>
      </w:r>
      <w:r w:rsidRPr="006B7CAA">
        <w:rPr>
          <w:rFonts w:hint="eastAsia"/>
          <w:sz w:val="24"/>
        </w:rPr>
        <w:t>的方式，后续节点通过</w:t>
      </w:r>
      <w:r w:rsidRPr="006B7CAA">
        <w:rPr>
          <w:rFonts w:hint="eastAsia"/>
          <w:sz w:val="24"/>
        </w:rPr>
        <w:t>getNext</w:t>
      </w:r>
      <w:r w:rsidRPr="006B7CAA">
        <w:rPr>
          <w:rFonts w:hint="eastAsia"/>
          <w:sz w:val="24"/>
        </w:rPr>
        <w:t>主动向前面节点要数据，以此方式数据可以流式的返回给客户端，且只要有</w:t>
      </w:r>
      <w:r w:rsidRPr="006B7CAA">
        <w:rPr>
          <w:rFonts w:hint="eastAsia"/>
          <w:sz w:val="24"/>
        </w:rPr>
        <w:t>1</w:t>
      </w:r>
      <w:r w:rsidRPr="006B7CAA">
        <w:rPr>
          <w:rFonts w:hint="eastAsia"/>
          <w:sz w:val="24"/>
        </w:rPr>
        <w:t>条数据被处理完，就可以立即展现出来，而不用等到全部处理完成，更符合</w:t>
      </w:r>
      <w:r w:rsidRPr="006B7CAA">
        <w:rPr>
          <w:rFonts w:hint="eastAsia"/>
          <w:sz w:val="24"/>
        </w:rPr>
        <w:t>SQL</w:t>
      </w:r>
      <w:r w:rsidRPr="006B7CAA">
        <w:rPr>
          <w:rFonts w:hint="eastAsia"/>
          <w:sz w:val="24"/>
        </w:rPr>
        <w:t>交互式查询使用。</w:t>
      </w:r>
    </w:p>
    <w:p w14:paraId="1FC2FB52" w14:textId="16303436" w:rsidR="00B924A3" w:rsidRDefault="00B924A3" w:rsidP="00B924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B45E96C" w14:textId="0B158E90" w:rsidR="00E54F14" w:rsidRDefault="00E54F14" w:rsidP="00E54F14">
      <w:pPr>
        <w:pStyle w:val="3"/>
      </w:pPr>
      <w:bookmarkStart w:id="8" w:name="_Toc11009588"/>
      <w:r>
        <w:rPr>
          <w:rFonts w:hint="eastAsia"/>
        </w:rPr>
        <w:lastRenderedPageBreak/>
        <w:t>内存使用</w:t>
      </w:r>
      <w:bookmarkEnd w:id="8"/>
    </w:p>
    <w:p w14:paraId="0967A8D8" w14:textId="77777777" w:rsidR="000508DC" w:rsidRP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0508DC">
        <w:rPr>
          <w:rFonts w:hint="eastAsia"/>
          <w:sz w:val="24"/>
        </w:rPr>
        <w:t xml:space="preserve">: </w:t>
      </w:r>
      <w:r w:rsidRPr="000508DC">
        <w:rPr>
          <w:rFonts w:hint="eastAsia"/>
          <w:sz w:val="24"/>
        </w:rPr>
        <w:t>在执行过程中如果</w:t>
      </w:r>
      <w:r w:rsidRPr="00E72358">
        <w:rPr>
          <w:rFonts w:hint="eastAsia"/>
          <w:sz w:val="24"/>
          <w:shd w:val="pct15" w:color="auto" w:fill="FFFFFF"/>
        </w:rPr>
        <w:t>内存放不下所有数据，则会使用外存</w:t>
      </w:r>
      <w:r w:rsidRPr="000508DC">
        <w:rPr>
          <w:rFonts w:hint="eastAsia"/>
          <w:sz w:val="24"/>
        </w:rPr>
        <w:t>，以保证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能顺序执行完。每一轮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结束，中间结果也会写入</w:t>
      </w:r>
      <w:r w:rsidRPr="000508DC">
        <w:rPr>
          <w:rFonts w:hint="eastAsia"/>
          <w:sz w:val="24"/>
        </w:rPr>
        <w:t>HDFS</w:t>
      </w:r>
      <w:r w:rsidRPr="000508DC">
        <w:rPr>
          <w:rFonts w:hint="eastAsia"/>
          <w:sz w:val="24"/>
        </w:rPr>
        <w:t>中，同样由于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执行架构的特性，</w:t>
      </w:r>
      <w:r w:rsidRPr="000508DC">
        <w:rPr>
          <w:rFonts w:hint="eastAsia"/>
          <w:sz w:val="24"/>
        </w:rPr>
        <w:t>shuffle</w:t>
      </w:r>
      <w:r w:rsidRPr="000508DC">
        <w:rPr>
          <w:rFonts w:hint="eastAsia"/>
          <w:sz w:val="24"/>
        </w:rPr>
        <w:t>过程也会有写本地磁盘的操作。</w:t>
      </w:r>
    </w:p>
    <w:p w14:paraId="0D098607" w14:textId="4A32F5C4" w:rsid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0508DC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在遇到</w:t>
      </w:r>
      <w:r w:rsidRPr="00A118AC">
        <w:rPr>
          <w:rFonts w:hint="eastAsia"/>
          <w:color w:val="FF0000"/>
          <w:sz w:val="24"/>
          <w:shd w:val="pct15" w:color="auto" w:fill="FFFFFF"/>
        </w:rPr>
        <w:t>内存放不下数据时，版本</w:t>
      </w:r>
      <w:r w:rsidRPr="00A118AC">
        <w:rPr>
          <w:rFonts w:hint="eastAsia"/>
          <w:color w:val="FF0000"/>
          <w:sz w:val="24"/>
          <w:shd w:val="pct15" w:color="auto" w:fill="FFFFFF"/>
        </w:rPr>
        <w:t>1.0.1</w:t>
      </w:r>
      <w:r w:rsidRPr="00A118AC">
        <w:rPr>
          <w:rFonts w:hint="eastAsia"/>
          <w:color w:val="FF0000"/>
          <w:sz w:val="24"/>
          <w:shd w:val="pct15" w:color="auto" w:fill="FFFFFF"/>
        </w:rPr>
        <w:t>是直接返回错误</w:t>
      </w:r>
      <w:r w:rsidRPr="000508DC">
        <w:rPr>
          <w:rFonts w:hint="eastAsia"/>
          <w:sz w:val="24"/>
        </w:rPr>
        <w:t>，而不会利用外存，以后版本应该会进行改进。这使用得</w:t>
      </w:r>
      <w:r w:rsidRPr="000508DC">
        <w:rPr>
          <w:rFonts w:hint="eastAsia"/>
          <w:sz w:val="24"/>
        </w:rPr>
        <w:t>Impala</w:t>
      </w:r>
      <w:r w:rsidRPr="000508DC">
        <w:rPr>
          <w:rFonts w:hint="eastAsia"/>
          <w:sz w:val="24"/>
        </w:rPr>
        <w:t>目前处理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会受到一定的限制，最好还是与</w:t>
      </w:r>
      <w:r w:rsidRPr="000508DC">
        <w:rPr>
          <w:rFonts w:hint="eastAsia"/>
          <w:sz w:val="24"/>
        </w:rPr>
        <w:t>Hive</w:t>
      </w:r>
      <w:r w:rsidRPr="000508DC">
        <w:rPr>
          <w:rFonts w:hint="eastAsia"/>
          <w:sz w:val="24"/>
        </w:rPr>
        <w:t>配合使用。</w:t>
      </w:r>
    </w:p>
    <w:p w14:paraId="009BCC1D" w14:textId="73F2247D" w:rsidR="0056408F" w:rsidRDefault="0056408F" w:rsidP="0056408F">
      <w:pPr>
        <w:pStyle w:val="3"/>
      </w:pPr>
      <w:bookmarkStart w:id="9" w:name="_Toc11009589"/>
      <w:r>
        <w:rPr>
          <w:rFonts w:hint="eastAsia"/>
        </w:rPr>
        <w:t>调度</w:t>
      </w:r>
      <w:bookmarkEnd w:id="9"/>
    </w:p>
    <w:p w14:paraId="7C12801D" w14:textId="77777777" w:rsidR="005E0344" w:rsidRPr="005E0344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任务调度</w:t>
      </w:r>
      <w:r w:rsidRPr="00BE60E2">
        <w:rPr>
          <w:rFonts w:hint="eastAsia"/>
          <w:sz w:val="24"/>
          <w:shd w:val="pct15" w:color="auto" w:fill="FFFFFF"/>
        </w:rPr>
        <w:t>依赖于</w:t>
      </w:r>
      <w:r w:rsidRPr="00BE60E2">
        <w:rPr>
          <w:rFonts w:hint="eastAsia"/>
          <w:sz w:val="24"/>
          <w:shd w:val="pct15" w:color="auto" w:fill="FFFFFF"/>
        </w:rPr>
        <w:t>Hadoop</w:t>
      </w:r>
      <w:r w:rsidRPr="005E0344">
        <w:rPr>
          <w:rFonts w:hint="eastAsia"/>
          <w:sz w:val="24"/>
        </w:rPr>
        <w:t>的调度策略。</w:t>
      </w:r>
    </w:p>
    <w:p w14:paraId="2B6EB2D8" w14:textId="6CC9D2D1" w:rsidR="0056408F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调度由</w:t>
      </w:r>
      <w:r w:rsidRPr="00BE60E2">
        <w:rPr>
          <w:rFonts w:hint="eastAsia"/>
          <w:sz w:val="24"/>
          <w:shd w:val="pct15" w:color="auto" w:fill="FFFFFF"/>
        </w:rPr>
        <w:t>自己完成</w:t>
      </w:r>
      <w:r w:rsidRPr="005E0344">
        <w:rPr>
          <w:rFonts w:hint="eastAsia"/>
          <w:sz w:val="24"/>
        </w:rPr>
        <w:t>，目前只有一种调度器</w:t>
      </w:r>
      <w:r w:rsidRPr="005E0344">
        <w:rPr>
          <w:rFonts w:hint="eastAsia"/>
          <w:sz w:val="24"/>
        </w:rPr>
        <w:t>simple-schedule</w:t>
      </w:r>
      <w:r w:rsidRPr="005E0344">
        <w:rPr>
          <w:rFonts w:hint="eastAsia"/>
          <w:sz w:val="24"/>
        </w:rPr>
        <w:t>，它会尽量满足数据的局部性，扫描数据的进程尽量靠近数据本身所在的物理机器。调度器</w:t>
      </w:r>
      <w:r w:rsidRPr="005E0344">
        <w:rPr>
          <w:rFonts w:hint="eastAsia"/>
          <w:sz w:val="24"/>
        </w:rPr>
        <w:t xml:space="preserve"> </w:t>
      </w:r>
      <w:r w:rsidRPr="005E0344">
        <w:rPr>
          <w:rFonts w:hint="eastAsia"/>
          <w:sz w:val="24"/>
        </w:rPr>
        <w:t>目前还比较简单，在</w:t>
      </w:r>
      <w:r w:rsidRPr="005E0344">
        <w:rPr>
          <w:rFonts w:hint="eastAsia"/>
          <w:sz w:val="24"/>
        </w:rPr>
        <w:t>SimpleScheduler::GetBackend</w:t>
      </w:r>
      <w:r w:rsidRPr="005E0344">
        <w:rPr>
          <w:rFonts w:hint="eastAsia"/>
          <w:sz w:val="24"/>
        </w:rPr>
        <w:t>中可以看到，现在还没有考虑负载，网络</w:t>
      </w:r>
      <w:r w:rsidRPr="005E0344">
        <w:rPr>
          <w:rFonts w:hint="eastAsia"/>
          <w:sz w:val="24"/>
        </w:rPr>
        <w:t>IO</w:t>
      </w:r>
      <w:r w:rsidRPr="005E0344">
        <w:rPr>
          <w:rFonts w:hint="eastAsia"/>
          <w:sz w:val="24"/>
        </w:rPr>
        <w:t>状况等因素进行调度。但目前</w:t>
      </w:r>
      <w:r w:rsidRPr="005E0344">
        <w:rPr>
          <w:rFonts w:hint="eastAsia"/>
          <w:sz w:val="24"/>
        </w:rPr>
        <w:t xml:space="preserve"> Impala</w:t>
      </w:r>
      <w:r w:rsidRPr="005E0344">
        <w:rPr>
          <w:rFonts w:hint="eastAsia"/>
          <w:sz w:val="24"/>
        </w:rPr>
        <w:t>已经有对执行过程的性能统计分析，应该以后版本会利用这些统计信息进行调度吧。</w:t>
      </w:r>
    </w:p>
    <w:p w14:paraId="097F7BA1" w14:textId="7AB68F06" w:rsidR="001B1C44" w:rsidRDefault="001B1C44" w:rsidP="001B1C44">
      <w:pPr>
        <w:pStyle w:val="3"/>
      </w:pPr>
      <w:bookmarkStart w:id="10" w:name="_Toc11009590"/>
      <w:r>
        <w:rPr>
          <w:rFonts w:hint="eastAsia"/>
        </w:rPr>
        <w:t>容错</w:t>
      </w:r>
      <w:bookmarkEnd w:id="10"/>
    </w:p>
    <w:p w14:paraId="05099A6E" w14:textId="77777777" w:rsidR="005C5E2D" w:rsidRP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  <w:shd w:val="pct15" w:color="auto" w:fill="FFFFFF"/>
        </w:rPr>
        <w:t>依赖于</w:t>
      </w:r>
      <w:r w:rsidRPr="005C5E2D">
        <w:rPr>
          <w:rFonts w:hint="eastAsia"/>
          <w:sz w:val="24"/>
          <w:shd w:val="pct15" w:color="auto" w:fill="FFFFFF"/>
        </w:rPr>
        <w:t>Hadoop</w:t>
      </w:r>
      <w:r w:rsidRPr="005C5E2D">
        <w:rPr>
          <w:rFonts w:hint="eastAsia"/>
          <w:sz w:val="24"/>
        </w:rPr>
        <w:t>的容错能力。</w:t>
      </w:r>
    </w:p>
    <w:p w14:paraId="5C762CAD" w14:textId="39638F5C" w:rsid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</w:rPr>
        <w:t>在</w:t>
      </w:r>
      <w:r w:rsidRPr="005C5E2D">
        <w:rPr>
          <w:rFonts w:hint="eastAsia"/>
          <w:sz w:val="24"/>
          <w:shd w:val="pct15" w:color="auto" w:fill="FFFFFF"/>
        </w:rPr>
        <w:t>查询过程中，没有容错逻辑</w:t>
      </w:r>
      <w:r w:rsidRPr="005C5E2D">
        <w:rPr>
          <w:rFonts w:hint="eastAsia"/>
          <w:sz w:val="24"/>
        </w:rPr>
        <w:t>，如果在执行过程中发生故障，则直接返回错误（这与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的设计有关，因为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定位于实时查询，一次查询失败，</w:t>
      </w:r>
      <w:r w:rsidRPr="005C5E2D">
        <w:rPr>
          <w:rFonts w:hint="eastAsia"/>
          <w:sz w:val="24"/>
        </w:rPr>
        <w:t xml:space="preserve"> </w:t>
      </w:r>
      <w:r w:rsidRPr="005C5E2D">
        <w:rPr>
          <w:rFonts w:hint="eastAsia"/>
          <w:sz w:val="24"/>
        </w:rPr>
        <w:t>再查一次就好了，再查一次的成本很低）。</w:t>
      </w:r>
    </w:p>
    <w:p w14:paraId="360A23D4" w14:textId="01BB315F" w:rsidR="006B3274" w:rsidRDefault="006B3274" w:rsidP="006B3274">
      <w:pPr>
        <w:pStyle w:val="3"/>
      </w:pPr>
      <w:bookmarkStart w:id="11" w:name="_Toc11009591"/>
      <w:r>
        <w:rPr>
          <w:rFonts w:hint="eastAsia"/>
        </w:rPr>
        <w:t>适用面</w:t>
      </w:r>
      <w:bookmarkEnd w:id="11"/>
    </w:p>
    <w:p w14:paraId="3E0D48E4" w14:textId="77777777" w:rsidR="006B3274" w:rsidRPr="006B3274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3274">
        <w:rPr>
          <w:rFonts w:hint="eastAsia"/>
          <w:sz w:val="24"/>
        </w:rPr>
        <w:t xml:space="preserve">: </w:t>
      </w:r>
      <w:r w:rsidRPr="006B3274">
        <w:rPr>
          <w:rFonts w:hint="eastAsia"/>
          <w:sz w:val="24"/>
        </w:rPr>
        <w:t>复杂的</w:t>
      </w:r>
      <w:r w:rsidRPr="0015259E">
        <w:rPr>
          <w:rFonts w:hint="eastAsia"/>
          <w:sz w:val="24"/>
          <w:shd w:val="pct15" w:color="auto" w:fill="FFFFFF"/>
        </w:rPr>
        <w:t>批处理查询任务</w:t>
      </w:r>
      <w:r w:rsidRPr="006B3274">
        <w:rPr>
          <w:rFonts w:hint="eastAsia"/>
          <w:sz w:val="24"/>
        </w:rPr>
        <w:t>，数据转换任务。</w:t>
      </w:r>
    </w:p>
    <w:p w14:paraId="14478323" w14:textId="6EB3FA7C" w:rsidR="00205AA3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3274">
        <w:rPr>
          <w:rFonts w:hint="eastAsia"/>
          <w:sz w:val="24"/>
        </w:rPr>
        <w:t>：</w:t>
      </w:r>
      <w:r w:rsidRPr="0015259E">
        <w:rPr>
          <w:rFonts w:hint="eastAsia"/>
          <w:sz w:val="24"/>
          <w:shd w:val="pct15" w:color="auto" w:fill="FFFFFF"/>
        </w:rPr>
        <w:t>实时数据分析</w:t>
      </w:r>
      <w:r w:rsidRPr="006B3274">
        <w:rPr>
          <w:rFonts w:hint="eastAsia"/>
          <w:sz w:val="24"/>
        </w:rPr>
        <w:t>，因为不支持</w:t>
      </w:r>
      <w:r w:rsidRPr="006B3274">
        <w:rPr>
          <w:rFonts w:hint="eastAsia"/>
          <w:sz w:val="24"/>
        </w:rPr>
        <w:t>UDF</w:t>
      </w:r>
      <w:r w:rsidRPr="006B3274">
        <w:rPr>
          <w:rFonts w:hint="eastAsia"/>
          <w:sz w:val="24"/>
        </w:rPr>
        <w:t>，能处理的问题域有一定的限制，</w:t>
      </w:r>
      <w:r w:rsidRPr="0015259E">
        <w:rPr>
          <w:rFonts w:hint="eastAsia"/>
          <w:sz w:val="24"/>
          <w:shd w:val="pct15" w:color="auto" w:fill="FFFFFF"/>
        </w:rPr>
        <w:t>与</w:t>
      </w:r>
      <w:r w:rsidRPr="0015259E">
        <w:rPr>
          <w:rFonts w:hint="eastAsia"/>
          <w:sz w:val="24"/>
          <w:shd w:val="pct15" w:color="auto" w:fill="FFFFFF"/>
        </w:rPr>
        <w:t>Hive</w:t>
      </w:r>
      <w:r w:rsidRPr="0015259E">
        <w:rPr>
          <w:rFonts w:hint="eastAsia"/>
          <w:sz w:val="24"/>
          <w:shd w:val="pct15" w:color="auto" w:fill="FFFFFF"/>
        </w:rPr>
        <w:t>配合使用</w:t>
      </w:r>
      <w:r w:rsidRPr="006B3274">
        <w:rPr>
          <w:rFonts w:hint="eastAsia"/>
          <w:sz w:val="24"/>
        </w:rPr>
        <w:t>,</w:t>
      </w:r>
      <w:r w:rsidRPr="006B3274">
        <w:rPr>
          <w:rFonts w:hint="eastAsia"/>
          <w:sz w:val="24"/>
        </w:rPr>
        <w:t>对</w:t>
      </w:r>
      <w:r w:rsidRPr="006B3274">
        <w:rPr>
          <w:rFonts w:hint="eastAsia"/>
          <w:sz w:val="24"/>
        </w:rPr>
        <w:t>Hive</w:t>
      </w:r>
      <w:r w:rsidRPr="006B3274">
        <w:rPr>
          <w:rFonts w:hint="eastAsia"/>
          <w:sz w:val="24"/>
        </w:rPr>
        <w:t>的结果数据集进行实时分析。</w:t>
      </w:r>
    </w:p>
    <w:p w14:paraId="5ED36419" w14:textId="725324D3" w:rsidR="006B3274" w:rsidRPr="006B3274" w:rsidRDefault="00205AA3" w:rsidP="00205A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CBFCE14" w14:textId="5C4FF120" w:rsidR="005C5E2D" w:rsidRDefault="00205AA3" w:rsidP="00205AA3">
      <w:pPr>
        <w:pStyle w:val="2"/>
      </w:pPr>
      <w:bookmarkStart w:id="12" w:name="_Toc11009592"/>
      <w:r>
        <w:rPr>
          <w:rFonts w:hint="eastAsia"/>
        </w:rPr>
        <w:lastRenderedPageBreak/>
        <w:t>Impala</w:t>
      </w:r>
      <w:r>
        <w:rPr>
          <w:rFonts w:hint="eastAsia"/>
        </w:rPr>
        <w:t>架构</w:t>
      </w:r>
      <w:bookmarkEnd w:id="12"/>
    </w:p>
    <w:p w14:paraId="0353842F" w14:textId="6C86ED33" w:rsidR="006B4C1D" w:rsidRDefault="006B4C1D" w:rsidP="006B4C1D">
      <w:pPr>
        <w:spacing w:line="360" w:lineRule="auto"/>
        <w:ind w:firstLineChars="200" w:firstLine="480"/>
        <w:rPr>
          <w:rFonts w:ascii="Verdana" w:hAnsi="Verdana"/>
          <w:color w:val="000000"/>
          <w:szCs w:val="21"/>
          <w:shd w:val="clear" w:color="auto" w:fill="FFFFFF"/>
        </w:rPr>
      </w:pP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Impala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主要由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Impalad</w:t>
      </w:r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 xml:space="preserve"> 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State Store</w:t>
      </w:r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r w:rsidR="00C258C7" w:rsidRPr="00C258C7">
        <w:rPr>
          <w:rFonts w:ascii="Verdana" w:hAnsi="Verdana"/>
          <w:color w:val="FF0000"/>
          <w:sz w:val="24"/>
          <w:szCs w:val="21"/>
          <w:shd w:val="pct15" w:color="auto" w:fill="FFFFFF"/>
        </w:rPr>
        <w:t>Catalogd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和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CLI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组成</w:t>
      </w:r>
      <w:r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14:paraId="49AB1F76" w14:textId="10106258" w:rsidR="00480430" w:rsidRDefault="00480430" w:rsidP="006B4C1D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1D2B8CE" wp14:editId="6064848B">
            <wp:extent cx="5273040" cy="2484120"/>
            <wp:effectExtent l="0" t="0" r="0" b="0"/>
            <wp:docPr id="16" name="图片 16" descr="http://impala.apache.org/img/imp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pala.apache.org/img/impal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92" cy="24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E34C" w14:textId="75A45380" w:rsidR="002618E9" w:rsidRPr="00710DD4" w:rsidRDefault="002618E9" w:rsidP="002618E9">
      <w:pPr>
        <w:pStyle w:val="3"/>
      </w:pPr>
      <w:bookmarkStart w:id="13" w:name="_Toc11009593"/>
      <w:r w:rsidRPr="00710DD4">
        <w:t>Impalad</w:t>
      </w:r>
      <w:bookmarkEnd w:id="13"/>
    </w:p>
    <w:p w14:paraId="51095C84" w14:textId="3EE7DFF4" w:rsidR="00FB604D" w:rsidRDefault="00FB604D" w:rsidP="005C0552">
      <w:pPr>
        <w:spacing w:line="360" w:lineRule="auto"/>
        <w:ind w:firstLineChars="200" w:firstLine="482"/>
        <w:rPr>
          <w:sz w:val="24"/>
        </w:rPr>
      </w:pPr>
      <w:r w:rsidRPr="00FB604D">
        <w:rPr>
          <w:rFonts w:hint="eastAsia"/>
          <w:b/>
          <w:color w:val="FF0000"/>
          <w:sz w:val="24"/>
          <w:shd w:val="pct15" w:color="auto" w:fill="FFFFFF"/>
        </w:rPr>
        <w:t>Impalad</w:t>
      </w:r>
      <w:r w:rsidRPr="00FB604D">
        <w:rPr>
          <w:rFonts w:hint="eastAsia"/>
          <w:sz w:val="24"/>
        </w:rPr>
        <w:t xml:space="preserve">: </w:t>
      </w:r>
      <w:r w:rsidRPr="00FB604D">
        <w:rPr>
          <w:rFonts w:hint="eastAsia"/>
          <w:sz w:val="24"/>
        </w:rPr>
        <w:t>与</w:t>
      </w:r>
      <w:r w:rsidRPr="00FB604D">
        <w:rPr>
          <w:rFonts w:hint="eastAsia"/>
          <w:sz w:val="24"/>
        </w:rPr>
        <w:t>DataNode</w:t>
      </w:r>
      <w:r w:rsidRPr="00FB604D">
        <w:rPr>
          <w:rFonts w:hint="eastAsia"/>
          <w:sz w:val="24"/>
        </w:rPr>
        <w:t>运行在同一节点上，</w:t>
      </w:r>
      <w:r w:rsidRPr="00785D2B">
        <w:rPr>
          <w:rFonts w:hint="eastAsia"/>
          <w:sz w:val="24"/>
          <w:highlight w:val="yellow"/>
        </w:rPr>
        <w:t>由</w:t>
      </w:r>
      <w:r w:rsidRPr="00785D2B">
        <w:rPr>
          <w:rFonts w:hint="eastAsia"/>
          <w:sz w:val="24"/>
          <w:highlight w:val="yellow"/>
        </w:rPr>
        <w:t>Impalad</w:t>
      </w:r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</w:t>
      </w:r>
      <w:r w:rsidRPr="00ED414D">
        <w:rPr>
          <w:rFonts w:hint="eastAsia"/>
          <w:sz w:val="24"/>
          <w:shd w:val="pct15" w:color="auto" w:fill="FFFFFF"/>
        </w:rPr>
        <w:t>接收客户端的查询请求</w:t>
      </w:r>
      <w:r w:rsidRPr="00FB604D">
        <w:rPr>
          <w:rFonts w:hint="eastAsia"/>
          <w:sz w:val="24"/>
        </w:rPr>
        <w:t>（</w:t>
      </w:r>
      <w:r w:rsidRPr="00FC31CC">
        <w:rPr>
          <w:rFonts w:hint="eastAsia"/>
          <w:i/>
        </w:rPr>
        <w:t>接收查询请求的</w:t>
      </w:r>
      <w:r w:rsidRPr="00FC31CC">
        <w:rPr>
          <w:rFonts w:hint="eastAsia"/>
          <w:i/>
        </w:rPr>
        <w:t>Impalad</w:t>
      </w:r>
      <w:r w:rsidRPr="00FC31CC">
        <w:rPr>
          <w:rFonts w:hint="eastAsia"/>
          <w:i/>
        </w:rPr>
        <w:t>为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，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通过</w:t>
      </w:r>
      <w:r w:rsidRPr="00FC31CC">
        <w:rPr>
          <w:rFonts w:hint="eastAsia"/>
          <w:i/>
        </w:rPr>
        <w:t>JNI</w:t>
      </w:r>
      <w:r w:rsidRPr="00FC31CC">
        <w:rPr>
          <w:rFonts w:hint="eastAsia"/>
          <w:i/>
        </w:rPr>
        <w:t>调用</w:t>
      </w:r>
      <w:r w:rsidRPr="00FC31CC">
        <w:rPr>
          <w:rFonts w:hint="eastAsia"/>
          <w:i/>
        </w:rPr>
        <w:t>java</w:t>
      </w:r>
      <w:r w:rsidRPr="00FC31CC">
        <w:rPr>
          <w:rFonts w:hint="eastAsia"/>
          <w:i/>
        </w:rPr>
        <w:t>前端解释</w:t>
      </w:r>
      <w:r w:rsidRPr="00FC31CC">
        <w:rPr>
          <w:rFonts w:hint="eastAsia"/>
          <w:i/>
        </w:rPr>
        <w:t>SQL</w:t>
      </w:r>
      <w:r w:rsidRPr="00FC31CC">
        <w:rPr>
          <w:rFonts w:hint="eastAsia"/>
          <w:i/>
        </w:rPr>
        <w:t>查询语句，生成查询计划树，再通过调度器把执行计划分发给具有相应数据的其它</w:t>
      </w:r>
      <w:r w:rsidRPr="00FC31CC">
        <w:rPr>
          <w:rFonts w:hint="eastAsia"/>
          <w:i/>
        </w:rPr>
        <w:t>Impalad</w:t>
      </w:r>
      <w:r w:rsidRPr="00FC31CC">
        <w:rPr>
          <w:rFonts w:hint="eastAsia"/>
          <w:i/>
        </w:rPr>
        <w:t>进行执行</w:t>
      </w:r>
      <w:r w:rsidRPr="00FB604D">
        <w:rPr>
          <w:rFonts w:hint="eastAsia"/>
          <w:sz w:val="24"/>
        </w:rPr>
        <w:t>），</w:t>
      </w:r>
      <w:r w:rsidRPr="00ED414D">
        <w:rPr>
          <w:rFonts w:hint="eastAsia"/>
          <w:sz w:val="24"/>
          <w:shd w:val="pct15" w:color="auto" w:fill="FFFFFF"/>
        </w:rPr>
        <w:t>读写数据</w:t>
      </w:r>
      <w:r w:rsidRPr="00FB604D">
        <w:rPr>
          <w:rFonts w:hint="eastAsia"/>
          <w:sz w:val="24"/>
        </w:rPr>
        <w:t>，</w:t>
      </w:r>
      <w:r w:rsidRPr="00ED414D">
        <w:rPr>
          <w:rFonts w:hint="eastAsia"/>
          <w:sz w:val="24"/>
          <w:shd w:val="pct15" w:color="auto" w:fill="FFFFFF"/>
        </w:rPr>
        <w:t>并行执行查询</w:t>
      </w:r>
      <w:r w:rsidRPr="00FB604D">
        <w:rPr>
          <w:rFonts w:hint="eastAsia"/>
          <w:sz w:val="24"/>
        </w:rPr>
        <w:t>，并把结果通过网络流式的传送回给</w:t>
      </w:r>
      <w:r w:rsidRPr="00FB604D">
        <w:rPr>
          <w:rFonts w:hint="eastAsia"/>
          <w:sz w:val="24"/>
        </w:rPr>
        <w:t>Coordinator</w:t>
      </w:r>
      <w:r w:rsidRPr="00FB604D">
        <w:rPr>
          <w:rFonts w:hint="eastAsia"/>
          <w:sz w:val="24"/>
        </w:rPr>
        <w:t>，由</w:t>
      </w:r>
      <w:r w:rsidRPr="00FB604D">
        <w:rPr>
          <w:rFonts w:hint="eastAsia"/>
          <w:sz w:val="24"/>
        </w:rPr>
        <w:t>Coordinator</w:t>
      </w:r>
      <w:r w:rsidRPr="00ED414D">
        <w:rPr>
          <w:rFonts w:hint="eastAsia"/>
          <w:sz w:val="24"/>
          <w:shd w:val="pct15" w:color="auto" w:fill="FFFFFF"/>
        </w:rPr>
        <w:t>返回给客户端</w:t>
      </w:r>
      <w:r w:rsidRPr="00FB604D">
        <w:rPr>
          <w:rFonts w:hint="eastAsia"/>
          <w:sz w:val="24"/>
        </w:rPr>
        <w:t>。同时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也与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保持连接，用于确定哪个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是健康和可以接受新的工作。</w:t>
      </w:r>
    </w:p>
    <w:p w14:paraId="042D3FDA" w14:textId="2007AB3B" w:rsidR="00A518C9" w:rsidRDefault="00A518C9" w:rsidP="005C0552">
      <w:pPr>
        <w:spacing w:line="360" w:lineRule="auto"/>
        <w:ind w:firstLineChars="200" w:firstLine="480"/>
        <w:rPr>
          <w:sz w:val="24"/>
        </w:rPr>
      </w:pPr>
      <w:r w:rsidRPr="00A518C9">
        <w:rPr>
          <w:rFonts w:hint="eastAsia"/>
          <w:sz w:val="24"/>
        </w:rPr>
        <w:t>在</w:t>
      </w:r>
      <w:r w:rsidRPr="00A518C9">
        <w:rPr>
          <w:rFonts w:hint="eastAsia"/>
          <w:sz w:val="24"/>
        </w:rPr>
        <w:t>Impalad</w:t>
      </w:r>
      <w:r w:rsidRPr="00A518C9">
        <w:rPr>
          <w:rFonts w:hint="eastAsia"/>
          <w:sz w:val="24"/>
        </w:rPr>
        <w:t>中启动三个</w:t>
      </w:r>
      <w:r w:rsidRPr="00A518C9">
        <w:rPr>
          <w:rFonts w:hint="eastAsia"/>
          <w:sz w:val="24"/>
        </w:rPr>
        <w:t>ThriftServer: beeswax_server</w:t>
      </w:r>
      <w:r w:rsidRPr="00A518C9">
        <w:rPr>
          <w:rFonts w:hint="eastAsia"/>
          <w:sz w:val="24"/>
        </w:rPr>
        <w:t>（连接客户端），</w:t>
      </w:r>
      <w:r w:rsidRPr="00A518C9">
        <w:rPr>
          <w:rFonts w:hint="eastAsia"/>
          <w:sz w:val="24"/>
        </w:rPr>
        <w:t>hs2_server</w:t>
      </w:r>
      <w:r w:rsidRPr="00A518C9">
        <w:rPr>
          <w:rFonts w:hint="eastAsia"/>
          <w:sz w:val="24"/>
        </w:rPr>
        <w:t>（借用</w:t>
      </w:r>
      <w:r w:rsidRPr="00A518C9">
        <w:rPr>
          <w:rFonts w:hint="eastAsia"/>
          <w:sz w:val="24"/>
        </w:rPr>
        <w:t>Hive</w:t>
      </w:r>
      <w:r w:rsidRPr="00A518C9">
        <w:rPr>
          <w:rFonts w:hint="eastAsia"/>
          <w:sz w:val="24"/>
        </w:rPr>
        <w:t>元数据），</w:t>
      </w:r>
      <w:r w:rsidRPr="00A518C9">
        <w:rPr>
          <w:rFonts w:hint="eastAsia"/>
          <w:sz w:val="24"/>
        </w:rPr>
        <w:t xml:space="preserve"> be_server</w:t>
      </w:r>
      <w:r w:rsidRPr="00A518C9">
        <w:rPr>
          <w:rFonts w:hint="eastAsia"/>
          <w:sz w:val="24"/>
        </w:rPr>
        <w:t>（</w:t>
      </w:r>
      <w:r w:rsidRPr="00A518C9">
        <w:rPr>
          <w:rFonts w:hint="eastAsia"/>
          <w:sz w:val="24"/>
        </w:rPr>
        <w:t>Impalad</w:t>
      </w:r>
      <w:r w:rsidRPr="00A518C9">
        <w:rPr>
          <w:rFonts w:hint="eastAsia"/>
          <w:sz w:val="24"/>
        </w:rPr>
        <w:t>内部使用）和一个</w:t>
      </w:r>
      <w:r w:rsidRPr="00A518C9">
        <w:rPr>
          <w:rFonts w:hint="eastAsia"/>
          <w:sz w:val="24"/>
        </w:rPr>
        <w:t>ImpalaServer</w:t>
      </w:r>
      <w:r w:rsidRPr="00A518C9">
        <w:rPr>
          <w:rFonts w:hint="eastAsia"/>
          <w:sz w:val="24"/>
        </w:rPr>
        <w:t>服务。</w:t>
      </w:r>
    </w:p>
    <w:p w14:paraId="344B056F" w14:textId="50255BF0" w:rsidR="00D34423" w:rsidRPr="00FB604D" w:rsidRDefault="00D34423" w:rsidP="00D34423">
      <w:pPr>
        <w:pStyle w:val="3"/>
      </w:pPr>
      <w:bookmarkStart w:id="14" w:name="_Toc11009594"/>
      <w:r w:rsidRPr="00D34423">
        <w:t>Impala State Store</w:t>
      </w:r>
      <w:bookmarkEnd w:id="14"/>
    </w:p>
    <w:p w14:paraId="0F543665" w14:textId="45589631" w:rsidR="00FB604D" w:rsidRPr="00FB604D" w:rsidRDefault="00FB604D" w:rsidP="00B70F4E">
      <w:pPr>
        <w:spacing w:line="360" w:lineRule="auto"/>
        <w:ind w:firstLineChars="200" w:firstLine="482"/>
        <w:rPr>
          <w:sz w:val="24"/>
        </w:rPr>
      </w:pPr>
      <w:r w:rsidRPr="005C0552">
        <w:rPr>
          <w:rFonts w:hint="eastAsia"/>
          <w:b/>
          <w:color w:val="FF0000"/>
          <w:sz w:val="24"/>
          <w:shd w:val="pct15" w:color="auto" w:fill="FFFFFF"/>
        </w:rPr>
        <w:t>Impala State Store</w:t>
      </w:r>
      <w:r w:rsidRPr="00FB604D">
        <w:rPr>
          <w:rFonts w:hint="eastAsia"/>
          <w:sz w:val="24"/>
        </w:rPr>
        <w:t xml:space="preserve">: </w:t>
      </w:r>
      <w:r w:rsidRPr="00FD6584">
        <w:rPr>
          <w:rFonts w:hint="eastAsia"/>
          <w:sz w:val="24"/>
          <w:shd w:val="pct15" w:color="auto" w:fill="FFFFFF"/>
        </w:rPr>
        <w:t>跟踪集群中的</w:t>
      </w:r>
      <w:r w:rsidRPr="00FD6584">
        <w:rPr>
          <w:rFonts w:hint="eastAsia"/>
          <w:sz w:val="24"/>
          <w:shd w:val="pct15" w:color="auto" w:fill="FFFFFF"/>
        </w:rPr>
        <w:t>Impalad</w:t>
      </w:r>
      <w:r w:rsidRPr="00FD6584">
        <w:rPr>
          <w:rFonts w:hint="eastAsia"/>
          <w:sz w:val="24"/>
          <w:shd w:val="pct15" w:color="auto" w:fill="FFFFFF"/>
        </w:rPr>
        <w:t>的健康状态及位置信息</w:t>
      </w:r>
      <w:r w:rsidRPr="00FB604D">
        <w:rPr>
          <w:rFonts w:hint="eastAsia"/>
          <w:sz w:val="24"/>
        </w:rPr>
        <w:t>，</w:t>
      </w:r>
      <w:r w:rsidRPr="00785D2B">
        <w:rPr>
          <w:rFonts w:hint="eastAsia"/>
          <w:sz w:val="24"/>
          <w:highlight w:val="yellow"/>
        </w:rPr>
        <w:t>由</w:t>
      </w:r>
      <w:r w:rsidRPr="00785D2B">
        <w:rPr>
          <w:rFonts w:hint="eastAsia"/>
          <w:sz w:val="24"/>
          <w:highlight w:val="yellow"/>
        </w:rPr>
        <w:t>statestored</w:t>
      </w:r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，它通过创建多个线程来处理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的注册订阅和与各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保持心跳连接，各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都会缓存一份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中的信息，当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离线后（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发现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处于离线时，会进入</w:t>
      </w:r>
      <w:r w:rsidRPr="00FB604D">
        <w:rPr>
          <w:rFonts w:hint="eastAsia"/>
          <w:sz w:val="24"/>
        </w:rPr>
        <w:t>recovery</w:t>
      </w:r>
      <w:r w:rsidRPr="00FB604D">
        <w:rPr>
          <w:rFonts w:hint="eastAsia"/>
          <w:sz w:val="24"/>
        </w:rPr>
        <w:t>模式，反复注册，当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重新加入集群后，自动恢复正常，更新缓存数据）因为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有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的缓存仍然可以工作，但会因为有些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失效了，而已缓存数</w:t>
      </w:r>
      <w:r w:rsidRPr="00FB604D">
        <w:rPr>
          <w:rFonts w:hint="eastAsia"/>
          <w:sz w:val="24"/>
        </w:rPr>
        <w:lastRenderedPageBreak/>
        <w:t>据无法更新，导致把执行计划分配给了失效的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，导致查询失败。</w:t>
      </w:r>
    </w:p>
    <w:p w14:paraId="118040FF" w14:textId="004A3F65" w:rsidR="002F7FD3" w:rsidRPr="002F7FD3" w:rsidRDefault="002F7FD3" w:rsidP="002F7FD3">
      <w:pPr>
        <w:pStyle w:val="3"/>
      </w:pPr>
      <w:bookmarkStart w:id="15" w:name="_Toc11009595"/>
      <w:r w:rsidRPr="002F7FD3">
        <w:rPr>
          <w:rFonts w:hint="eastAsia"/>
        </w:rPr>
        <w:t>CLI</w:t>
      </w:r>
      <w:bookmarkEnd w:id="15"/>
    </w:p>
    <w:p w14:paraId="3C6DDF70" w14:textId="5E9BA6B1" w:rsidR="00B56912" w:rsidRDefault="00FB604D" w:rsidP="00FB604D">
      <w:pPr>
        <w:spacing w:line="360" w:lineRule="auto"/>
        <w:ind w:firstLineChars="200" w:firstLine="482"/>
        <w:rPr>
          <w:sz w:val="24"/>
        </w:rPr>
      </w:pPr>
      <w:r w:rsidRPr="00B70F4E">
        <w:rPr>
          <w:rFonts w:hint="eastAsia"/>
          <w:b/>
          <w:color w:val="FF0000"/>
          <w:sz w:val="24"/>
          <w:shd w:val="pct15" w:color="auto" w:fill="FFFFFF"/>
        </w:rPr>
        <w:t>CLI:</w:t>
      </w:r>
      <w:r w:rsidRPr="00FB604D">
        <w:rPr>
          <w:rFonts w:hint="eastAsia"/>
          <w:sz w:val="24"/>
        </w:rPr>
        <w:t xml:space="preserve"> </w:t>
      </w:r>
      <w:r w:rsidRPr="00FB604D">
        <w:rPr>
          <w:rFonts w:hint="eastAsia"/>
          <w:sz w:val="24"/>
        </w:rPr>
        <w:t>提供给用户</w:t>
      </w:r>
      <w:r w:rsidRPr="00383BAC">
        <w:rPr>
          <w:rFonts w:hint="eastAsia"/>
          <w:sz w:val="24"/>
          <w:shd w:val="pct15" w:color="auto" w:fill="FFFFFF"/>
        </w:rPr>
        <w:t>查询使用的命令行工具</w:t>
      </w:r>
      <w:r w:rsidRPr="00FB604D">
        <w:rPr>
          <w:rFonts w:hint="eastAsia"/>
          <w:sz w:val="24"/>
        </w:rPr>
        <w:t>（</w:t>
      </w:r>
      <w:r w:rsidRPr="00FB604D">
        <w:rPr>
          <w:rFonts w:hint="eastAsia"/>
          <w:sz w:val="24"/>
        </w:rPr>
        <w:t>Impala Shell</w:t>
      </w:r>
      <w:r w:rsidRPr="00FB604D">
        <w:rPr>
          <w:rFonts w:hint="eastAsia"/>
          <w:sz w:val="24"/>
        </w:rPr>
        <w:t>使用</w:t>
      </w:r>
      <w:r w:rsidRPr="00FB604D">
        <w:rPr>
          <w:rFonts w:hint="eastAsia"/>
          <w:sz w:val="24"/>
        </w:rPr>
        <w:t>python</w:t>
      </w:r>
      <w:r w:rsidRPr="00FB604D">
        <w:rPr>
          <w:rFonts w:hint="eastAsia"/>
          <w:sz w:val="24"/>
        </w:rPr>
        <w:t>实现），同时</w:t>
      </w:r>
      <w:r w:rsidRPr="00FB604D">
        <w:rPr>
          <w:rFonts w:hint="eastAsia"/>
          <w:sz w:val="24"/>
        </w:rPr>
        <w:t>Impala</w:t>
      </w:r>
      <w:r w:rsidRPr="00FB604D">
        <w:rPr>
          <w:rFonts w:hint="eastAsia"/>
          <w:sz w:val="24"/>
        </w:rPr>
        <w:t>还提供了</w:t>
      </w:r>
      <w:r w:rsidRPr="00FB604D">
        <w:rPr>
          <w:rFonts w:hint="eastAsia"/>
          <w:sz w:val="24"/>
        </w:rPr>
        <w:t>Hue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>JDBC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 xml:space="preserve"> ODBC</w:t>
      </w:r>
      <w:r w:rsidRPr="00FB604D">
        <w:rPr>
          <w:rFonts w:hint="eastAsia"/>
          <w:sz w:val="24"/>
        </w:rPr>
        <w:t>使用接口。</w:t>
      </w:r>
    </w:p>
    <w:p w14:paraId="1391B82B" w14:textId="3F704C82" w:rsidR="009B50E8" w:rsidRDefault="009B50E8" w:rsidP="009B50E8">
      <w:pPr>
        <w:pStyle w:val="3"/>
      </w:pPr>
      <w:bookmarkStart w:id="16" w:name="_Toc11009596"/>
      <w:r w:rsidRPr="009B50E8">
        <w:t>Catalogd</w:t>
      </w:r>
      <w:bookmarkEnd w:id="16"/>
    </w:p>
    <w:p w14:paraId="5B0E4352" w14:textId="158B2651" w:rsidR="002618E9" w:rsidRPr="00D41F89" w:rsidRDefault="002618E9" w:rsidP="00D41F89">
      <w:pPr>
        <w:spacing w:line="360" w:lineRule="auto"/>
        <w:ind w:firstLineChars="200" w:firstLine="482"/>
        <w:rPr>
          <w:sz w:val="24"/>
        </w:rPr>
      </w:pPr>
      <w:r w:rsidRPr="00C92FCF">
        <w:rPr>
          <w:rFonts w:hint="eastAsia"/>
          <w:b/>
          <w:color w:val="FF0000"/>
          <w:sz w:val="24"/>
          <w:shd w:val="pct15" w:color="auto" w:fill="FFFFFF"/>
        </w:rPr>
        <w:t>Catalogd</w:t>
      </w:r>
      <w:r w:rsidR="00C92FCF">
        <w:rPr>
          <w:rFonts w:hint="eastAsia"/>
          <w:sz w:val="24"/>
        </w:rPr>
        <w:t>：</w:t>
      </w:r>
      <w:r w:rsidRPr="00D41F89">
        <w:rPr>
          <w:rFonts w:hint="eastAsia"/>
          <w:sz w:val="24"/>
        </w:rPr>
        <w:t>作为</w:t>
      </w:r>
      <w:r w:rsidRPr="00D41F89">
        <w:rPr>
          <w:rFonts w:hint="eastAsia"/>
          <w:sz w:val="24"/>
        </w:rPr>
        <w:t>metadata</w:t>
      </w:r>
      <w:r w:rsidRPr="00D41F89">
        <w:rPr>
          <w:rFonts w:hint="eastAsia"/>
          <w:sz w:val="24"/>
        </w:rPr>
        <w:t>访问网关，从</w:t>
      </w:r>
      <w:r w:rsidRPr="00D41F89">
        <w:rPr>
          <w:rFonts w:hint="eastAsia"/>
          <w:sz w:val="24"/>
        </w:rPr>
        <w:t>Hive Metastore</w:t>
      </w:r>
      <w:r w:rsidRPr="00D41F89">
        <w:rPr>
          <w:rFonts w:hint="eastAsia"/>
          <w:sz w:val="24"/>
        </w:rPr>
        <w:t>等外部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中获取元数据信息，放到</w:t>
      </w:r>
      <w:r w:rsidRPr="00D41F89">
        <w:rPr>
          <w:rFonts w:hint="eastAsia"/>
          <w:sz w:val="24"/>
        </w:rPr>
        <w:t>impala</w:t>
      </w:r>
      <w:r w:rsidRPr="00D41F89">
        <w:rPr>
          <w:rFonts w:hint="eastAsia"/>
          <w:sz w:val="24"/>
        </w:rPr>
        <w:t>自己的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结构中。</w:t>
      </w:r>
      <w:r w:rsidRPr="00D41F89">
        <w:rPr>
          <w:rFonts w:hint="eastAsia"/>
          <w:sz w:val="24"/>
        </w:rPr>
        <w:t>impalad</w:t>
      </w:r>
      <w:r w:rsidRPr="00D41F89">
        <w:rPr>
          <w:rFonts w:hint="eastAsia"/>
          <w:sz w:val="24"/>
        </w:rPr>
        <w:t>执行</w:t>
      </w:r>
      <w:r w:rsidRPr="00D41F89">
        <w:rPr>
          <w:rFonts w:hint="eastAsia"/>
          <w:sz w:val="24"/>
        </w:rPr>
        <w:t>ddl</w:t>
      </w:r>
      <w:r w:rsidRPr="00D41F89">
        <w:rPr>
          <w:rFonts w:hint="eastAsia"/>
          <w:sz w:val="24"/>
        </w:rPr>
        <w:t>命令时通过</w:t>
      </w:r>
      <w:r w:rsidRPr="00D41F89">
        <w:rPr>
          <w:rFonts w:hint="eastAsia"/>
          <w:sz w:val="24"/>
        </w:rPr>
        <w:t>catalogd</w:t>
      </w:r>
      <w:r w:rsidRPr="00D41F89">
        <w:rPr>
          <w:rFonts w:hint="eastAsia"/>
          <w:sz w:val="24"/>
        </w:rPr>
        <w:t>由其代为执行，该更新则由</w:t>
      </w:r>
      <w:r w:rsidRPr="00D41F89">
        <w:rPr>
          <w:rFonts w:hint="eastAsia"/>
          <w:sz w:val="24"/>
        </w:rPr>
        <w:t>statestored</w:t>
      </w:r>
      <w:r w:rsidRPr="00D41F89">
        <w:rPr>
          <w:rFonts w:hint="eastAsia"/>
          <w:sz w:val="24"/>
        </w:rPr>
        <w:t>广播</w:t>
      </w:r>
      <w:r w:rsidR="00D41F89">
        <w:rPr>
          <w:rFonts w:hint="eastAsia"/>
          <w:sz w:val="24"/>
        </w:rPr>
        <w:t>。</w:t>
      </w:r>
    </w:p>
    <w:p w14:paraId="0083E2AD" w14:textId="5D85CB27" w:rsidR="00FB604D" w:rsidRDefault="00B56912" w:rsidP="00B5691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77E5DA" w14:textId="25183037" w:rsidR="004D3C82" w:rsidRDefault="004D3C82" w:rsidP="004D3C82">
      <w:pPr>
        <w:pStyle w:val="2"/>
      </w:pPr>
      <w:bookmarkStart w:id="17" w:name="_Toc11009597"/>
      <w:r>
        <w:rPr>
          <w:rFonts w:hint="eastAsia"/>
        </w:rPr>
        <w:lastRenderedPageBreak/>
        <w:t>Impala</w:t>
      </w:r>
      <w:r>
        <w:rPr>
          <w:rFonts w:hint="eastAsia"/>
        </w:rPr>
        <w:t>查询处理过程</w:t>
      </w:r>
      <w:bookmarkEnd w:id="17"/>
    </w:p>
    <w:p w14:paraId="317D26F6" w14:textId="6122F7FB" w:rsidR="00CE2986" w:rsidRDefault="00CE2986" w:rsidP="00CE2986">
      <w:pPr>
        <w:spacing w:line="360" w:lineRule="auto"/>
        <w:ind w:firstLineChars="200" w:firstLine="480"/>
        <w:rPr>
          <w:sz w:val="24"/>
        </w:rPr>
      </w:pPr>
      <w:r w:rsidRPr="00CE2986">
        <w:rPr>
          <w:rFonts w:hint="eastAsia"/>
          <w:sz w:val="24"/>
        </w:rPr>
        <w:t xml:space="preserve">　</w:t>
      </w:r>
      <w:r w:rsidRPr="00CE2986">
        <w:rPr>
          <w:rFonts w:hint="eastAsia"/>
          <w:sz w:val="24"/>
        </w:rPr>
        <w:t>Impalad</w:t>
      </w:r>
      <w:r w:rsidRPr="00CE2986">
        <w:rPr>
          <w:rFonts w:hint="eastAsia"/>
          <w:sz w:val="24"/>
        </w:rPr>
        <w:t>分为</w:t>
      </w:r>
      <w:r w:rsidRPr="00656687">
        <w:rPr>
          <w:rFonts w:hint="eastAsia"/>
          <w:sz w:val="24"/>
          <w:shd w:val="pct15" w:color="auto" w:fill="FFFFFF"/>
        </w:rPr>
        <w:t>Java</w:t>
      </w:r>
      <w:r w:rsidRPr="00656687">
        <w:rPr>
          <w:rFonts w:hint="eastAsia"/>
          <w:sz w:val="24"/>
          <w:shd w:val="pct15" w:color="auto" w:fill="FFFFFF"/>
        </w:rPr>
        <w:t>前端</w:t>
      </w:r>
      <w:r w:rsidRPr="00CE2986">
        <w:rPr>
          <w:rFonts w:hint="eastAsia"/>
          <w:sz w:val="24"/>
        </w:rPr>
        <w:t>与</w:t>
      </w:r>
      <w:r w:rsidRPr="00656687">
        <w:rPr>
          <w:rFonts w:hint="eastAsia"/>
          <w:sz w:val="24"/>
          <w:shd w:val="pct15" w:color="auto" w:fill="FFFFFF"/>
        </w:rPr>
        <w:t>C++</w:t>
      </w:r>
      <w:r w:rsidRPr="00656687">
        <w:rPr>
          <w:rFonts w:hint="eastAsia"/>
          <w:sz w:val="24"/>
          <w:shd w:val="pct15" w:color="auto" w:fill="FFFFFF"/>
        </w:rPr>
        <w:t>处理后端</w:t>
      </w:r>
      <w:r w:rsidRPr="00CE2986">
        <w:rPr>
          <w:rFonts w:hint="eastAsia"/>
          <w:sz w:val="24"/>
        </w:rPr>
        <w:t>，接受客户端连接的</w:t>
      </w:r>
      <w:r w:rsidRPr="00CE2986">
        <w:rPr>
          <w:rFonts w:hint="eastAsia"/>
          <w:sz w:val="24"/>
        </w:rPr>
        <w:t>Impalad</w:t>
      </w:r>
      <w:r w:rsidRPr="00CE2986">
        <w:rPr>
          <w:rFonts w:hint="eastAsia"/>
          <w:sz w:val="24"/>
        </w:rPr>
        <w:t>即作为这次查询的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，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通过</w:t>
      </w:r>
      <w:r w:rsidRPr="00CE2986">
        <w:rPr>
          <w:rFonts w:hint="eastAsia"/>
          <w:sz w:val="24"/>
        </w:rPr>
        <w:t>JNI</w:t>
      </w:r>
      <w:r w:rsidRPr="00CE2986">
        <w:rPr>
          <w:rFonts w:hint="eastAsia"/>
          <w:sz w:val="24"/>
        </w:rPr>
        <w:t>调用</w:t>
      </w:r>
      <w:r w:rsidRPr="00CE2986">
        <w:rPr>
          <w:rFonts w:hint="eastAsia"/>
          <w:sz w:val="24"/>
        </w:rPr>
        <w:t>Java</w:t>
      </w:r>
      <w:r w:rsidRPr="00CE2986">
        <w:rPr>
          <w:rFonts w:hint="eastAsia"/>
          <w:sz w:val="24"/>
        </w:rPr>
        <w:t>前端对用户的查询</w:t>
      </w:r>
      <w:r w:rsidRPr="00CE2986">
        <w:rPr>
          <w:rFonts w:hint="eastAsia"/>
          <w:sz w:val="24"/>
        </w:rPr>
        <w:t>SQL</w:t>
      </w:r>
      <w:r w:rsidRPr="00CE2986">
        <w:rPr>
          <w:rFonts w:hint="eastAsia"/>
          <w:sz w:val="24"/>
        </w:rPr>
        <w:t>进行分析生成执行计划树</w:t>
      </w:r>
      <w:r w:rsidR="007431F9" w:rsidRPr="007431F9">
        <w:rPr>
          <w:rFonts w:hint="eastAsia"/>
          <w:sz w:val="24"/>
        </w:rPr>
        <w:t>。</w:t>
      </w:r>
    </w:p>
    <w:p w14:paraId="4A47F2AC" w14:textId="7104AD26" w:rsidR="00993EA0" w:rsidRDefault="00993EA0" w:rsidP="00CE298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9991AAC" wp14:editId="6296D5C7">
            <wp:extent cx="5274310" cy="3066132"/>
            <wp:effectExtent l="0" t="0" r="2540" b="1270"/>
            <wp:docPr id="17" name="图片 17" descr="https://images0.cnblogs.com/blog/689699/201502/092100494176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/689699/201502/0921004941761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3635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Java</w:t>
      </w:r>
      <w:r w:rsidRPr="00826036">
        <w:rPr>
          <w:rFonts w:hint="eastAsia"/>
          <w:sz w:val="24"/>
        </w:rPr>
        <w:t>前端产生的执行计划树以</w:t>
      </w:r>
      <w:r w:rsidRPr="00826036">
        <w:rPr>
          <w:rFonts w:hint="eastAsia"/>
          <w:sz w:val="24"/>
        </w:rPr>
        <w:t>Thrift</w:t>
      </w:r>
      <w:r w:rsidRPr="00826036">
        <w:rPr>
          <w:rFonts w:hint="eastAsia"/>
          <w:sz w:val="24"/>
        </w:rPr>
        <w:t>数据格式返回给</w:t>
      </w:r>
      <w:r w:rsidRPr="00826036">
        <w:rPr>
          <w:rFonts w:hint="eastAsia"/>
          <w:sz w:val="24"/>
        </w:rPr>
        <w:t>C++</w:t>
      </w:r>
      <w:r w:rsidRPr="00826036">
        <w:rPr>
          <w:rFonts w:hint="eastAsia"/>
          <w:sz w:val="24"/>
        </w:rPr>
        <w:t>后端（</w:t>
      </w: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）（</w:t>
      </w:r>
      <w:r w:rsidRPr="00510A28">
        <w:rPr>
          <w:rFonts w:hint="eastAsia"/>
          <w:i/>
        </w:rPr>
        <w:t>执行计划分为多个阶段，每一个阶段叫做一个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，每一个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在执行时可以由多个</w:t>
      </w:r>
      <w:r w:rsidRPr="00510A28">
        <w:rPr>
          <w:rFonts w:hint="eastAsia"/>
          <w:i/>
        </w:rPr>
        <w:t>Impalad</w:t>
      </w:r>
      <w:r w:rsidRPr="00510A28">
        <w:rPr>
          <w:rFonts w:hint="eastAsia"/>
          <w:i/>
        </w:rPr>
        <w:t>实例并行执行</w:t>
      </w:r>
      <w:r w:rsidRPr="00510A28">
        <w:rPr>
          <w:rFonts w:hint="eastAsia"/>
          <w:i/>
        </w:rPr>
        <w:t>(</w:t>
      </w:r>
      <w:r w:rsidRPr="00510A28">
        <w:rPr>
          <w:rFonts w:hint="eastAsia"/>
          <w:i/>
        </w:rPr>
        <w:t>有些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只能由一个</w:t>
      </w:r>
      <w:r w:rsidRPr="00510A28">
        <w:rPr>
          <w:rFonts w:hint="eastAsia"/>
          <w:i/>
        </w:rPr>
        <w:t>Impalad</w:t>
      </w:r>
      <w:r w:rsidRPr="00510A28">
        <w:rPr>
          <w:rFonts w:hint="eastAsia"/>
          <w:i/>
        </w:rPr>
        <w:t>实例执行</w:t>
      </w:r>
      <w:r w:rsidRPr="00510A28">
        <w:rPr>
          <w:rFonts w:hint="eastAsia"/>
          <w:i/>
        </w:rPr>
        <w:t>,</w:t>
      </w:r>
      <w:r w:rsidRPr="00510A28">
        <w:rPr>
          <w:rFonts w:hint="eastAsia"/>
          <w:i/>
        </w:rPr>
        <w:t>如聚合操作</w:t>
      </w:r>
      <w:r w:rsidRPr="00510A28">
        <w:rPr>
          <w:rFonts w:hint="eastAsia"/>
          <w:i/>
        </w:rPr>
        <w:t>)</w:t>
      </w:r>
      <w:r w:rsidRPr="00510A28">
        <w:rPr>
          <w:rFonts w:hint="eastAsia"/>
          <w:i/>
        </w:rPr>
        <w:t>，整个执行计划为一执行计划树</w:t>
      </w:r>
      <w:r w:rsidR="00510A28">
        <w:rPr>
          <w:rFonts w:hint="eastAsia"/>
          <w:sz w:val="24"/>
        </w:rPr>
        <w:t>）。</w:t>
      </w:r>
    </w:p>
    <w:p w14:paraId="2CB36079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根据执行计划，数据存储信息（</w:t>
      </w:r>
      <w:r w:rsidRPr="00510A28">
        <w:rPr>
          <w:rFonts w:hint="eastAsia"/>
          <w:i/>
        </w:rPr>
        <w:t>Impala</w:t>
      </w:r>
      <w:r w:rsidRPr="00510A28">
        <w:rPr>
          <w:rFonts w:hint="eastAsia"/>
          <w:i/>
        </w:rPr>
        <w:t>通过</w:t>
      </w:r>
      <w:r w:rsidRPr="00510A28">
        <w:rPr>
          <w:rFonts w:hint="eastAsia"/>
          <w:i/>
        </w:rPr>
        <w:t>libhdfs</w:t>
      </w:r>
      <w:r w:rsidRPr="00510A28">
        <w:rPr>
          <w:rFonts w:hint="eastAsia"/>
          <w:i/>
        </w:rPr>
        <w:t>与</w:t>
      </w:r>
      <w:r w:rsidRPr="00510A28">
        <w:rPr>
          <w:rFonts w:hint="eastAsia"/>
          <w:i/>
        </w:rPr>
        <w:t>HDFS</w:t>
      </w:r>
      <w:r w:rsidRPr="00510A28">
        <w:rPr>
          <w:rFonts w:hint="eastAsia"/>
          <w:i/>
        </w:rPr>
        <w:t>进行交互。通过</w:t>
      </w:r>
      <w:r w:rsidRPr="00510A28">
        <w:rPr>
          <w:rFonts w:hint="eastAsia"/>
          <w:i/>
        </w:rPr>
        <w:t>hdfsGetHosts</w:t>
      </w:r>
      <w:r w:rsidRPr="00510A28">
        <w:rPr>
          <w:rFonts w:hint="eastAsia"/>
          <w:i/>
        </w:rPr>
        <w:t>方法获得文件数据块所在节点的位置信息</w:t>
      </w:r>
      <w:r w:rsidRPr="00826036">
        <w:rPr>
          <w:rFonts w:hint="eastAsia"/>
          <w:sz w:val="24"/>
        </w:rPr>
        <w:t>），通过调度器（现在只有</w:t>
      </w:r>
      <w:r w:rsidRPr="00826036">
        <w:rPr>
          <w:rFonts w:hint="eastAsia"/>
          <w:sz w:val="24"/>
        </w:rPr>
        <w:t xml:space="preserve">simple-scheduler, </w:t>
      </w:r>
      <w:r w:rsidRPr="00826036">
        <w:rPr>
          <w:rFonts w:hint="eastAsia"/>
          <w:sz w:val="24"/>
        </w:rPr>
        <w:t>使用</w:t>
      </w:r>
      <w:r w:rsidRPr="00826036">
        <w:rPr>
          <w:rFonts w:hint="eastAsia"/>
          <w:sz w:val="24"/>
        </w:rPr>
        <w:t>round-robin</w:t>
      </w:r>
      <w:r w:rsidRPr="00826036">
        <w:rPr>
          <w:rFonts w:hint="eastAsia"/>
          <w:sz w:val="24"/>
        </w:rPr>
        <w:t>算法）</w:t>
      </w:r>
      <w:r w:rsidRPr="00826036">
        <w:rPr>
          <w:rFonts w:hint="eastAsia"/>
          <w:sz w:val="24"/>
        </w:rPr>
        <w:t>Coordinator::Exec</w:t>
      </w:r>
      <w:r w:rsidRPr="00826036">
        <w:rPr>
          <w:rFonts w:hint="eastAsia"/>
          <w:sz w:val="24"/>
        </w:rPr>
        <w:t>对生成的执行计划树分配给相应的后端执行器</w:t>
      </w:r>
      <w:r w:rsidRPr="00826036">
        <w:rPr>
          <w:rFonts w:hint="eastAsia"/>
          <w:sz w:val="24"/>
        </w:rPr>
        <w:t>Impalad</w:t>
      </w:r>
      <w:r w:rsidRPr="00826036">
        <w:rPr>
          <w:rFonts w:hint="eastAsia"/>
          <w:sz w:val="24"/>
        </w:rPr>
        <w:t>执行（查询会使用</w:t>
      </w:r>
      <w:r w:rsidRPr="00826036">
        <w:rPr>
          <w:rFonts w:hint="eastAsia"/>
          <w:sz w:val="24"/>
        </w:rPr>
        <w:t>LLVM</w:t>
      </w:r>
      <w:r w:rsidRPr="00826036">
        <w:rPr>
          <w:rFonts w:hint="eastAsia"/>
          <w:sz w:val="24"/>
        </w:rPr>
        <w:t>进行代码生成，编译，执行），通过调用</w:t>
      </w:r>
      <w:r w:rsidRPr="00826036">
        <w:rPr>
          <w:rFonts w:hint="eastAsia"/>
          <w:sz w:val="24"/>
        </w:rPr>
        <w:t>GetNext()</w:t>
      </w:r>
      <w:r w:rsidRPr="00826036">
        <w:rPr>
          <w:rFonts w:hint="eastAsia"/>
          <w:sz w:val="24"/>
        </w:rPr>
        <w:t>方法获取计算结果</w:t>
      </w:r>
      <w:r w:rsidR="00510A28">
        <w:rPr>
          <w:rFonts w:hint="eastAsia"/>
          <w:sz w:val="24"/>
        </w:rPr>
        <w:t>。</w:t>
      </w:r>
    </w:p>
    <w:p w14:paraId="38BFADA6" w14:textId="7888DF64" w:rsidR="00826036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如果是</w:t>
      </w:r>
      <w:r w:rsidRPr="00826036">
        <w:rPr>
          <w:rFonts w:hint="eastAsia"/>
          <w:sz w:val="24"/>
        </w:rPr>
        <w:t>insert</w:t>
      </w:r>
      <w:r w:rsidRPr="00826036">
        <w:rPr>
          <w:rFonts w:hint="eastAsia"/>
          <w:sz w:val="24"/>
        </w:rPr>
        <w:t>语句，则将计算结果通过</w:t>
      </w:r>
      <w:r w:rsidRPr="00826036">
        <w:rPr>
          <w:rFonts w:hint="eastAsia"/>
          <w:sz w:val="24"/>
        </w:rPr>
        <w:t>libhdfs</w:t>
      </w:r>
      <w:r w:rsidRPr="00826036">
        <w:rPr>
          <w:rFonts w:hint="eastAsia"/>
          <w:sz w:val="24"/>
        </w:rPr>
        <w:t>写回</w:t>
      </w:r>
      <w:r w:rsidRPr="00826036">
        <w:rPr>
          <w:rFonts w:hint="eastAsia"/>
          <w:sz w:val="24"/>
        </w:rPr>
        <w:t>HDFS</w:t>
      </w:r>
      <w:r w:rsidRPr="00826036">
        <w:rPr>
          <w:rFonts w:hint="eastAsia"/>
          <w:sz w:val="24"/>
        </w:rPr>
        <w:t>当所有输入数据被消耗光，执行结束，之后注销此次查询服务。</w:t>
      </w:r>
    </w:p>
    <w:p w14:paraId="5C74892E" w14:textId="7DBF86FE" w:rsidR="004C3574" w:rsidRDefault="004C3574">
      <w:pPr>
        <w:widowControl/>
        <w:spacing w:line="240" w:lineRule="auto"/>
        <w:jc w:val="left"/>
        <w:rPr>
          <w:rFonts w:eastAsia="黑体"/>
          <w:b/>
          <w:bCs/>
          <w:kern w:val="44"/>
          <w:sz w:val="44"/>
          <w:szCs w:val="44"/>
        </w:rPr>
      </w:pPr>
      <w:r>
        <w:br w:type="page"/>
      </w:r>
    </w:p>
    <w:p w14:paraId="37AAC3F2" w14:textId="7B6C89BD" w:rsidR="004C3574" w:rsidRDefault="00B03434" w:rsidP="004C3574">
      <w:pPr>
        <w:pStyle w:val="1"/>
      </w:pPr>
      <w:bookmarkStart w:id="18" w:name="_Toc11009598"/>
      <w:r>
        <w:rPr>
          <w:rFonts w:hint="eastAsia"/>
        </w:rPr>
        <w:lastRenderedPageBreak/>
        <w:t>Impala</w:t>
      </w:r>
      <w:r>
        <w:rPr>
          <w:rFonts w:hint="eastAsia"/>
        </w:rPr>
        <w:t>安装部署</w:t>
      </w:r>
      <w:bookmarkEnd w:id="18"/>
    </w:p>
    <w:p w14:paraId="0657B73B" w14:textId="4AEE1306" w:rsidR="00601FE8" w:rsidRDefault="00601FE8" w:rsidP="00601FE8">
      <w:pPr>
        <w:pStyle w:val="2"/>
      </w:pPr>
      <w:bookmarkStart w:id="19" w:name="_Toc11009599"/>
      <w:r>
        <w:t>安装前提</w:t>
      </w:r>
      <w:bookmarkEnd w:id="19"/>
    </w:p>
    <w:p w14:paraId="42C08D59" w14:textId="77777777" w:rsidR="00A9185B" w:rsidRDefault="00607242" w:rsidP="00607242">
      <w:pPr>
        <w:spacing w:line="360" w:lineRule="auto"/>
        <w:ind w:firstLineChars="200" w:firstLine="480"/>
        <w:rPr>
          <w:sz w:val="24"/>
        </w:rPr>
      </w:pPr>
      <w:r w:rsidRPr="002D146F">
        <w:rPr>
          <w:rFonts w:hint="eastAsia"/>
          <w:sz w:val="24"/>
          <w:shd w:val="pct15" w:color="auto" w:fill="FFFFFF"/>
        </w:rPr>
        <w:t>集群</w:t>
      </w:r>
      <w:r w:rsidR="00601FE8" w:rsidRPr="002D146F">
        <w:rPr>
          <w:rFonts w:hint="eastAsia"/>
          <w:sz w:val="24"/>
          <w:shd w:val="pct15" w:color="auto" w:fill="FFFFFF"/>
        </w:rPr>
        <w:t>提前安装好</w:t>
      </w:r>
      <w:r w:rsidR="00601FE8" w:rsidRPr="002D146F">
        <w:rPr>
          <w:rFonts w:hint="eastAsia"/>
          <w:sz w:val="24"/>
          <w:shd w:val="pct15" w:color="auto" w:fill="FFFFFF"/>
        </w:rPr>
        <w:t>hadoop</w:t>
      </w:r>
      <w:r w:rsidR="00601FE8" w:rsidRPr="002D146F">
        <w:rPr>
          <w:rFonts w:hint="eastAsia"/>
          <w:sz w:val="24"/>
          <w:shd w:val="pct15" w:color="auto" w:fill="FFFFFF"/>
        </w:rPr>
        <w:t>，</w:t>
      </w:r>
      <w:r w:rsidR="00601FE8" w:rsidRPr="002D146F">
        <w:rPr>
          <w:rFonts w:hint="eastAsia"/>
          <w:sz w:val="24"/>
          <w:shd w:val="pct15" w:color="auto" w:fill="FFFFFF"/>
        </w:rPr>
        <w:t>hive</w:t>
      </w:r>
      <w:r w:rsidR="00A9185B">
        <w:rPr>
          <w:rFonts w:hint="eastAsia"/>
          <w:sz w:val="24"/>
        </w:rPr>
        <w:t>。</w:t>
      </w:r>
    </w:p>
    <w:p w14:paraId="586118E7" w14:textId="0C075EA6" w:rsidR="00A9185B" w:rsidRDefault="00601FE8" w:rsidP="00607242">
      <w:pPr>
        <w:spacing w:line="360" w:lineRule="auto"/>
        <w:ind w:firstLineChars="200" w:firstLine="480"/>
        <w:rPr>
          <w:sz w:val="24"/>
        </w:rPr>
      </w:pPr>
      <w:r w:rsidRPr="00607242">
        <w:rPr>
          <w:rFonts w:hint="eastAsia"/>
          <w:sz w:val="24"/>
        </w:rPr>
        <w:t>hive</w:t>
      </w:r>
      <w:r w:rsidR="00A9185B">
        <w:rPr>
          <w:rFonts w:hint="eastAsia"/>
          <w:sz w:val="24"/>
        </w:rPr>
        <w:t>安装包</w:t>
      </w:r>
      <w:r w:rsidR="00264930" w:rsidRPr="006608BF">
        <w:rPr>
          <w:rFonts w:hint="eastAsia"/>
          <w:sz w:val="24"/>
          <w:shd w:val="pct15" w:color="auto" w:fill="FFFFFF"/>
        </w:rPr>
        <w:t>scp</w:t>
      </w:r>
      <w:r w:rsidR="00A9185B">
        <w:rPr>
          <w:rFonts w:hint="eastAsia"/>
          <w:sz w:val="24"/>
        </w:rPr>
        <w:t>在所有需要安装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的节点上，因为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需要引用</w:t>
      </w:r>
      <w:r w:rsidRPr="00607242">
        <w:rPr>
          <w:rFonts w:hint="eastAsia"/>
          <w:sz w:val="24"/>
        </w:rPr>
        <w:t>hive</w:t>
      </w:r>
      <w:r w:rsidRPr="00607242">
        <w:rPr>
          <w:rFonts w:hint="eastAsia"/>
          <w:sz w:val="24"/>
        </w:rPr>
        <w:t>的依赖包</w:t>
      </w:r>
      <w:r w:rsidR="00A9185B">
        <w:rPr>
          <w:rFonts w:hint="eastAsia"/>
          <w:sz w:val="24"/>
        </w:rPr>
        <w:t>。</w:t>
      </w:r>
    </w:p>
    <w:p w14:paraId="2A5CA226" w14:textId="45D978B6" w:rsidR="00601FE8" w:rsidRDefault="00601FE8" w:rsidP="00607242">
      <w:pPr>
        <w:spacing w:line="360" w:lineRule="auto"/>
        <w:ind w:firstLineChars="200" w:firstLine="480"/>
        <w:rPr>
          <w:sz w:val="24"/>
        </w:rPr>
      </w:pPr>
      <w:r w:rsidRPr="00607242">
        <w:rPr>
          <w:rFonts w:hint="eastAsia"/>
          <w:sz w:val="24"/>
        </w:rPr>
        <w:t>hadoop</w:t>
      </w:r>
      <w:r w:rsidRPr="00607242">
        <w:rPr>
          <w:rFonts w:hint="eastAsia"/>
          <w:sz w:val="24"/>
        </w:rPr>
        <w:t>框架需要</w:t>
      </w:r>
      <w:r w:rsidRPr="002D146F">
        <w:rPr>
          <w:rFonts w:hint="eastAsia"/>
          <w:sz w:val="24"/>
          <w:shd w:val="pct15" w:color="auto" w:fill="FFFFFF"/>
        </w:rPr>
        <w:t>支持</w:t>
      </w:r>
      <w:r w:rsidRPr="002D146F">
        <w:rPr>
          <w:rFonts w:hint="eastAsia"/>
          <w:sz w:val="24"/>
          <w:shd w:val="pct15" w:color="auto" w:fill="FFFFFF"/>
        </w:rPr>
        <w:t>C</w:t>
      </w:r>
      <w:r w:rsidR="00CA30AE" w:rsidRPr="002D146F">
        <w:rPr>
          <w:rFonts w:hint="eastAsia"/>
          <w:sz w:val="24"/>
          <w:shd w:val="pct15" w:color="auto" w:fill="FFFFFF"/>
        </w:rPr>
        <w:t>程序访问接口</w:t>
      </w:r>
      <w:r w:rsidR="00CA30AE">
        <w:rPr>
          <w:rFonts w:hint="eastAsia"/>
          <w:sz w:val="24"/>
        </w:rPr>
        <w:t>，查看下图，如果有该路径下有这么</w:t>
      </w:r>
      <w:r w:rsidRPr="00607242">
        <w:rPr>
          <w:rFonts w:hint="eastAsia"/>
          <w:sz w:val="24"/>
        </w:rPr>
        <w:t>文件，就证明支持</w:t>
      </w:r>
      <w:r w:rsidRPr="00607242">
        <w:rPr>
          <w:rFonts w:hint="eastAsia"/>
          <w:sz w:val="24"/>
        </w:rPr>
        <w:t>C</w:t>
      </w:r>
      <w:r w:rsidRPr="00607242">
        <w:rPr>
          <w:rFonts w:hint="eastAsia"/>
          <w:sz w:val="24"/>
        </w:rPr>
        <w:t>接口</w:t>
      </w:r>
      <w:r w:rsidR="004453D4">
        <w:rPr>
          <w:rFonts w:hint="eastAsia"/>
          <w:sz w:val="24"/>
        </w:rPr>
        <w:t>。</w:t>
      </w:r>
    </w:p>
    <w:p w14:paraId="42F8C18C" w14:textId="354FF380" w:rsidR="004453D4" w:rsidRDefault="004453D4" w:rsidP="0060724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73D460C" wp14:editId="0CC5C3F9">
            <wp:extent cx="5274310" cy="1613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9DC" w14:textId="30415CD0" w:rsidR="006D0A01" w:rsidRDefault="006D0A01" w:rsidP="006D0A01">
      <w:pPr>
        <w:pStyle w:val="2"/>
      </w:pPr>
      <w:bookmarkStart w:id="20" w:name="_Toc11009600"/>
      <w:r>
        <w:rPr>
          <w:rFonts w:hint="eastAsia"/>
        </w:rPr>
        <w:t>下载安装包、依赖包</w:t>
      </w:r>
      <w:bookmarkEnd w:id="20"/>
    </w:p>
    <w:p w14:paraId="1D008D96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由于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没有提供</w:t>
      </w:r>
      <w:r w:rsidRPr="005E0F78">
        <w:rPr>
          <w:rFonts w:hint="eastAsia"/>
          <w:sz w:val="24"/>
        </w:rPr>
        <w:t>tar</w:t>
      </w:r>
      <w:r w:rsidRPr="005E0F78">
        <w:rPr>
          <w:rFonts w:hint="eastAsia"/>
          <w:sz w:val="24"/>
        </w:rPr>
        <w:t>包进行安装，只提供了</w:t>
      </w:r>
      <w:r w:rsidRPr="005E0F78">
        <w:rPr>
          <w:rFonts w:hint="eastAsia"/>
          <w:sz w:val="24"/>
        </w:rPr>
        <w:t>rpm</w:t>
      </w:r>
      <w:r w:rsidR="009958F3">
        <w:rPr>
          <w:rFonts w:hint="eastAsia"/>
          <w:sz w:val="24"/>
        </w:rPr>
        <w:t>包。因此</w:t>
      </w:r>
      <w:r w:rsidRPr="005E0F78">
        <w:rPr>
          <w:rFonts w:hint="eastAsia"/>
          <w:sz w:val="24"/>
        </w:rPr>
        <w:t>在安装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的时候，需要使用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包来进行安装</w:t>
      </w:r>
      <w:r w:rsidR="009958F3">
        <w:rPr>
          <w:rFonts w:hint="eastAsia"/>
          <w:sz w:val="24"/>
        </w:rPr>
        <w:t>。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包只有</w:t>
      </w:r>
      <w:r w:rsidRPr="005E0F78">
        <w:rPr>
          <w:rFonts w:hint="eastAsia"/>
          <w:sz w:val="24"/>
        </w:rPr>
        <w:t>cloudera</w:t>
      </w:r>
      <w:r w:rsidR="009958F3">
        <w:rPr>
          <w:rFonts w:hint="eastAsia"/>
          <w:sz w:val="24"/>
        </w:rPr>
        <w:t>公司提供了，所以</w:t>
      </w:r>
      <w:r w:rsidRPr="005E0F78">
        <w:rPr>
          <w:rFonts w:hint="eastAsia"/>
          <w:sz w:val="24"/>
        </w:rPr>
        <w:t>去</w:t>
      </w:r>
      <w:r w:rsidRPr="005E0F78">
        <w:rPr>
          <w:rFonts w:hint="eastAsia"/>
          <w:sz w:val="24"/>
        </w:rPr>
        <w:t>cloudera</w:t>
      </w:r>
      <w:r w:rsidRPr="005E0F78">
        <w:rPr>
          <w:rFonts w:hint="eastAsia"/>
          <w:sz w:val="24"/>
        </w:rPr>
        <w:t>公司网站进行下载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包即可</w:t>
      </w:r>
      <w:r w:rsidR="009958F3">
        <w:rPr>
          <w:rFonts w:hint="eastAsia"/>
          <w:sz w:val="24"/>
        </w:rPr>
        <w:t>。</w:t>
      </w:r>
    </w:p>
    <w:p w14:paraId="72B60C5A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但是另外一个问题，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包依赖非常多的其他的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包，可以一个个的将依赖找出来，也可以将所有的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包下载下来，制作成我们本地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源来进行安装。这里就选择制作本地的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</w:t>
      </w:r>
      <w:r w:rsidR="009958F3">
        <w:rPr>
          <w:rFonts w:hint="eastAsia"/>
          <w:sz w:val="24"/>
        </w:rPr>
        <w:t>。</w:t>
      </w:r>
    </w:p>
    <w:p w14:paraId="1B66758F" w14:textId="4E0A60FD" w:rsidR="005E0F78" w:rsidRPr="005E0F78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所以首先需要下载到所有的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包，下载地址如下</w:t>
      </w:r>
    </w:p>
    <w:p w14:paraId="1403F918" w14:textId="35B76D01" w:rsidR="00CD275F" w:rsidRDefault="005E0F78" w:rsidP="005375A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5375A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http://archive.cloudera.com/cdh5/repo-as-tarball/5.14.0/cdh5.14.0-centos6.tar.gz</w:t>
      </w:r>
    </w:p>
    <w:p w14:paraId="58DD9A8D" w14:textId="77777777" w:rsidR="00CD275F" w:rsidRPr="000C56B4" w:rsidRDefault="00CD27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0C56B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429CEA4" w14:textId="4F31B0D1" w:rsidR="00A45577" w:rsidRDefault="00A45577" w:rsidP="00E947C4">
      <w:pPr>
        <w:pStyle w:val="2"/>
      </w:pPr>
      <w:bookmarkStart w:id="21" w:name="_Toc11009601"/>
      <w:r>
        <w:lastRenderedPageBreak/>
        <w:t>虚拟机新增磁盘</w:t>
      </w:r>
      <w:r w:rsidR="0041271C">
        <w:rPr>
          <w:rFonts w:hint="eastAsia"/>
        </w:rPr>
        <w:t>（可选）</w:t>
      </w:r>
      <w:bookmarkEnd w:id="21"/>
    </w:p>
    <w:p w14:paraId="51249DDF" w14:textId="57E0E0B9" w:rsidR="004D77EF" w:rsidRDefault="00131F9F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4D77EF" w:rsidRPr="004D77EF">
        <w:rPr>
          <w:rFonts w:hint="eastAsia"/>
          <w:sz w:val="24"/>
        </w:rPr>
        <w:t>下载的</w:t>
      </w:r>
      <w:r w:rsidRPr="00131F9F">
        <w:rPr>
          <w:sz w:val="24"/>
        </w:rPr>
        <w:t>cdh5.14.0-centos6.tar.gz</w:t>
      </w:r>
      <w:r w:rsidR="004D77EF" w:rsidRPr="004D77EF">
        <w:rPr>
          <w:rFonts w:hint="eastAsia"/>
          <w:sz w:val="24"/>
        </w:rPr>
        <w:t>包非常大，大概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，解压之后也最少需要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的空间</w:t>
      </w:r>
      <w:r>
        <w:rPr>
          <w:rFonts w:hint="eastAsia"/>
          <w:sz w:val="24"/>
        </w:rPr>
        <w:t>。</w:t>
      </w:r>
      <w:r w:rsidR="004D77EF" w:rsidRPr="004D77EF">
        <w:rPr>
          <w:rFonts w:hint="eastAsia"/>
          <w:sz w:val="24"/>
        </w:rPr>
        <w:t>而我们的虚拟机磁盘有限，</w:t>
      </w:r>
      <w:r>
        <w:rPr>
          <w:rFonts w:hint="eastAsia"/>
          <w:sz w:val="24"/>
        </w:rPr>
        <w:t>可能会</w:t>
      </w:r>
      <w:r w:rsidR="004D77EF" w:rsidRPr="004D77EF">
        <w:rPr>
          <w:rFonts w:hint="eastAsia"/>
          <w:sz w:val="24"/>
        </w:rPr>
        <w:t>不够用了，所以</w:t>
      </w:r>
      <w:r>
        <w:rPr>
          <w:rFonts w:hint="eastAsia"/>
          <w:sz w:val="24"/>
        </w:rPr>
        <w:t>可以为</w:t>
      </w:r>
      <w:r w:rsidR="004D77EF" w:rsidRPr="004D77EF">
        <w:rPr>
          <w:rFonts w:hint="eastAsia"/>
          <w:sz w:val="24"/>
        </w:rPr>
        <w:t>虚拟机挂载一块</w:t>
      </w:r>
      <w:r>
        <w:rPr>
          <w:rFonts w:hint="eastAsia"/>
          <w:sz w:val="24"/>
        </w:rPr>
        <w:t>新的</w:t>
      </w:r>
      <w:r w:rsidR="004D77EF" w:rsidRPr="004D77EF">
        <w:rPr>
          <w:rFonts w:hint="eastAsia"/>
          <w:sz w:val="24"/>
        </w:rPr>
        <w:t>磁盘，专门用于存储的</w:t>
      </w:r>
      <w:r w:rsidRPr="00131F9F">
        <w:rPr>
          <w:sz w:val="24"/>
        </w:rPr>
        <w:t>cdh5.14.0-centos6.tar.gz</w:t>
      </w:r>
      <w:r w:rsidR="004D77EF" w:rsidRPr="004D77EF">
        <w:rPr>
          <w:rFonts w:hint="eastAsia"/>
          <w:sz w:val="24"/>
        </w:rPr>
        <w:t>包。</w:t>
      </w:r>
    </w:p>
    <w:p w14:paraId="39A63A32" w14:textId="64BE8D23" w:rsidR="00B61365" w:rsidRDefault="00B61365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注意事项</w:t>
      </w:r>
      <w:r>
        <w:rPr>
          <w:rFonts w:hint="eastAsia"/>
          <w:sz w:val="24"/>
        </w:rPr>
        <w:t>：</w:t>
      </w:r>
      <w:r>
        <w:rPr>
          <w:sz w:val="24"/>
        </w:rPr>
        <w:t>新增挂载磁盘需要</w:t>
      </w:r>
      <w:r w:rsidRPr="00B82914">
        <w:rPr>
          <w:color w:val="FF0000"/>
          <w:sz w:val="24"/>
          <w:shd w:val="pct15" w:color="auto" w:fill="FFFFFF"/>
        </w:rPr>
        <w:t>虚拟机保持在关机状态</w:t>
      </w:r>
      <w:r>
        <w:rPr>
          <w:rFonts w:hint="eastAsia"/>
          <w:sz w:val="24"/>
        </w:rPr>
        <w:t>。</w:t>
      </w:r>
    </w:p>
    <w:p w14:paraId="7D396C60" w14:textId="1E2C173D" w:rsidR="00B61365" w:rsidRDefault="00B61365" w:rsidP="004D77EF">
      <w:pPr>
        <w:spacing w:line="360" w:lineRule="auto"/>
        <w:ind w:firstLineChars="200" w:firstLine="480"/>
        <w:rPr>
          <w:sz w:val="24"/>
        </w:rPr>
      </w:pPr>
      <w:r w:rsidRPr="00957A07">
        <w:rPr>
          <w:color w:val="FF0000"/>
          <w:sz w:val="24"/>
          <w:shd w:val="pct15" w:color="auto" w:fill="FFFFFF"/>
        </w:rPr>
        <w:t>如果磁盘空间有余</w:t>
      </w:r>
      <w:r w:rsidRPr="00957A07">
        <w:rPr>
          <w:rFonts w:hint="eastAsia"/>
          <w:color w:val="FF0000"/>
          <w:sz w:val="24"/>
          <w:shd w:val="pct15" w:color="auto" w:fill="FFFFFF"/>
        </w:rPr>
        <w:t>，</w:t>
      </w:r>
      <w:r w:rsidRPr="00957A07">
        <w:rPr>
          <w:color w:val="FF0000"/>
          <w:sz w:val="24"/>
          <w:shd w:val="pct15" w:color="auto" w:fill="FFFFFF"/>
        </w:rPr>
        <w:t>那么本步骤可以省略不进行</w:t>
      </w:r>
      <w:r>
        <w:rPr>
          <w:rFonts w:hint="eastAsia"/>
          <w:sz w:val="24"/>
        </w:rPr>
        <w:t>。</w:t>
      </w:r>
    </w:p>
    <w:p w14:paraId="5EF8E3AB" w14:textId="7A674D70" w:rsidR="009A604E" w:rsidRDefault="009A604E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812BDC4" wp14:editId="4599108B">
            <wp:extent cx="5274310" cy="2112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3B01" w14:textId="5E49294B" w:rsidR="00BF4953" w:rsidRDefault="004A69A0" w:rsidP="00BF4953">
      <w:pPr>
        <w:pStyle w:val="3"/>
      </w:pPr>
      <w:bookmarkStart w:id="22" w:name="_Toc11009602"/>
      <w:r>
        <w:rPr>
          <w:rFonts w:hint="eastAsia"/>
        </w:rPr>
        <w:t>关机</w:t>
      </w:r>
      <w:r w:rsidR="00BF4953">
        <w:rPr>
          <w:rFonts w:hint="eastAsia"/>
        </w:rPr>
        <w:t>新增磁盘</w:t>
      </w:r>
      <w:bookmarkEnd w:id="22"/>
    </w:p>
    <w:p w14:paraId="19BB3659" w14:textId="2E7BDD04" w:rsidR="006101ED" w:rsidRDefault="006101ED" w:rsidP="006101ED">
      <w:pPr>
        <w:spacing w:line="360" w:lineRule="auto"/>
        <w:ind w:firstLineChars="200" w:firstLine="480"/>
        <w:rPr>
          <w:sz w:val="24"/>
        </w:rPr>
      </w:pPr>
      <w:r w:rsidRPr="006101ED">
        <w:rPr>
          <w:rFonts w:hint="eastAsia"/>
          <w:sz w:val="24"/>
        </w:rPr>
        <w:t>虚拟机关机的状态下，在</w:t>
      </w:r>
      <w:r w:rsidRPr="006101ED">
        <w:rPr>
          <w:rFonts w:hint="eastAsia"/>
          <w:sz w:val="24"/>
        </w:rPr>
        <w:t>VMware</w:t>
      </w:r>
      <w:r w:rsidRPr="006101ED">
        <w:rPr>
          <w:rFonts w:hint="eastAsia"/>
          <w:sz w:val="24"/>
        </w:rPr>
        <w:t>当中新增一块磁盘</w:t>
      </w:r>
      <w:r>
        <w:rPr>
          <w:rFonts w:hint="eastAsia"/>
          <w:sz w:val="24"/>
        </w:rPr>
        <w:t>。</w:t>
      </w:r>
    </w:p>
    <w:p w14:paraId="40335A87" w14:textId="2E3F7706" w:rsidR="00FE3D84" w:rsidRDefault="00FE3D8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3C5FB9E" wp14:editId="3C6E267E">
            <wp:extent cx="5274310" cy="3520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679" w14:textId="612352DC" w:rsidR="006A17E4" w:rsidRDefault="006A17E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2EB923" wp14:editId="528126D1">
            <wp:extent cx="3215224" cy="290322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763" cy="29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95C" w14:textId="6C95759B" w:rsidR="00106F09" w:rsidRDefault="00106F09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CDBBE3" wp14:editId="3BADC19E">
            <wp:extent cx="4473328" cy="393226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6F21" w14:textId="28168DE3" w:rsidR="007052A1" w:rsidRDefault="007052A1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4E0D55" wp14:editId="4162323C">
            <wp:extent cx="4503810" cy="39475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87B2" w14:textId="46357E72" w:rsidR="00325ADA" w:rsidRDefault="00325ADA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D40B34F" wp14:editId="062B93A7">
            <wp:extent cx="4427604" cy="391701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F28" w14:textId="029B84F7" w:rsidR="0045790F" w:rsidRPr="006101ED" w:rsidRDefault="0045790F" w:rsidP="0045790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7C1FBDC" w14:textId="3E25676C" w:rsidR="004A69A0" w:rsidRPr="004A69A0" w:rsidRDefault="004A69A0" w:rsidP="004A69A0">
      <w:pPr>
        <w:pStyle w:val="3"/>
      </w:pPr>
      <w:bookmarkStart w:id="23" w:name="_Toc11009603"/>
      <w:r>
        <w:rPr>
          <w:rFonts w:hint="eastAsia"/>
        </w:rPr>
        <w:lastRenderedPageBreak/>
        <w:t>开机挂载磁盘</w:t>
      </w:r>
      <w:bookmarkEnd w:id="23"/>
    </w:p>
    <w:p w14:paraId="555AE093" w14:textId="3FC04BFA" w:rsidR="009A604E" w:rsidRDefault="00BA73A7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开启虚拟机，对新增的磁盘进行</w:t>
      </w:r>
      <w:r w:rsidRPr="00BA73A7">
        <w:rPr>
          <w:rFonts w:hint="eastAsia"/>
          <w:sz w:val="24"/>
        </w:rPr>
        <w:t>分区，格式化，</w:t>
      </w:r>
      <w:r>
        <w:rPr>
          <w:rFonts w:hint="eastAsia"/>
          <w:sz w:val="24"/>
        </w:rPr>
        <w:t>并且</w:t>
      </w:r>
      <w:r w:rsidRPr="00BA73A7">
        <w:rPr>
          <w:rFonts w:hint="eastAsia"/>
          <w:sz w:val="24"/>
        </w:rPr>
        <w:t>挂载新磁盘</w:t>
      </w:r>
      <w:r>
        <w:rPr>
          <w:rFonts w:hint="eastAsia"/>
          <w:sz w:val="24"/>
        </w:rPr>
        <w:t>到指定目录。</w:t>
      </w:r>
    </w:p>
    <w:p w14:paraId="0885E201" w14:textId="6FC02ACD" w:rsidR="00346208" w:rsidRDefault="00D7070F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A36FCD9" wp14:editId="6A6AF6A2">
            <wp:extent cx="5274310" cy="10769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80B" w14:textId="18C55E33" w:rsidR="00C55D66" w:rsidRDefault="00C55D66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6BB9AD9" wp14:editId="3F9C7994">
            <wp:extent cx="5274310" cy="26714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C76" w14:textId="4F642C37" w:rsidR="009232E7" w:rsidRDefault="009232E7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101207B" wp14:editId="249D2895">
            <wp:extent cx="5274310" cy="39617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F991" w14:textId="45DB022D" w:rsidR="00636138" w:rsidRDefault="00636138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EF552E" wp14:editId="7E76326C">
            <wp:extent cx="5274310" cy="1337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0D7" w14:textId="3F82A6A2" w:rsidR="00EE7513" w:rsidRDefault="00EE7513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下面对分区进行格式化操作</w:t>
      </w:r>
      <w:r>
        <w:rPr>
          <w:rFonts w:hint="eastAsia"/>
          <w:sz w:val="24"/>
        </w:rPr>
        <w:t>：</w:t>
      </w:r>
    </w:p>
    <w:p w14:paraId="643EB857" w14:textId="6F6EAB79" w:rsidR="00EE7513" w:rsidRPr="00EE7513" w:rsidRDefault="00EE7513" w:rsidP="00060F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mkfs -t ext4 -c /dev/sdb1</w:t>
      </w:r>
    </w:p>
    <w:p w14:paraId="123F5D50" w14:textId="007F81E1" w:rsidR="00EE7513" w:rsidRDefault="00EE7513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6A63FBF" wp14:editId="0B0D4952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B19" w14:textId="6FB225AE" w:rsidR="006F50CB" w:rsidRDefault="006F50CB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创建挂载目录：</w:t>
      </w:r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mount -t ext4 /dev/sdb1 /cloudera_data/</w:t>
      </w:r>
    </w:p>
    <w:p w14:paraId="7F202C98" w14:textId="76546B6C" w:rsidR="006F50CB" w:rsidRDefault="00BC1E4B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A9F7A9" wp14:editId="1045B82B">
            <wp:extent cx="5274310" cy="1357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84E" w14:textId="2466A273" w:rsidR="00060F94" w:rsidRDefault="00060F94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添加至开机自动挂载</w:t>
      </w:r>
      <w:r>
        <w:rPr>
          <w:rFonts w:hint="eastAsia"/>
          <w:sz w:val="24"/>
        </w:rPr>
        <w:t>：</w:t>
      </w:r>
    </w:p>
    <w:p w14:paraId="1072E475" w14:textId="48E0B438" w:rsidR="00060F94" w:rsidRDefault="00060F94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/etc/fstab</w:t>
      </w:r>
    </w:p>
    <w:p w14:paraId="72691C01" w14:textId="3FB3D5EA" w:rsidR="00EB0E00" w:rsidRDefault="00A5237B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/dev/sdb1   /cloudera_data    ext4    defaults </w:t>
      </w:r>
      <w:r w:rsidRPr="00A5237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 0 0</w:t>
      </w:r>
    </w:p>
    <w:p w14:paraId="7A56687A" w14:textId="72A0C697" w:rsidR="0082280F" w:rsidRPr="00DD34EC" w:rsidRDefault="0082280F" w:rsidP="00DD34EC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CEF8E63" wp14:editId="3EC83107">
            <wp:extent cx="5274310" cy="20123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7A7" w14:textId="33F1E446" w:rsidR="001356F8" w:rsidRPr="00B61365" w:rsidRDefault="001356F8" w:rsidP="001356F8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B8801DE" w14:textId="4236E666" w:rsidR="00E947C4" w:rsidRDefault="0039653F" w:rsidP="00E947C4">
      <w:pPr>
        <w:pStyle w:val="2"/>
      </w:pPr>
      <w:bookmarkStart w:id="24" w:name="_Toc11009604"/>
      <w:r>
        <w:rPr>
          <w:rFonts w:hint="eastAsia"/>
        </w:rPr>
        <w:lastRenderedPageBreak/>
        <w:t>配置</w:t>
      </w:r>
      <w:r w:rsidR="00656157">
        <w:rPr>
          <w:rFonts w:hint="eastAsia"/>
        </w:rPr>
        <w:t>本地</w:t>
      </w:r>
      <w:r w:rsidR="00656157">
        <w:rPr>
          <w:rFonts w:hint="eastAsia"/>
        </w:rPr>
        <w:t>yum</w:t>
      </w:r>
      <w:r w:rsidR="00656157">
        <w:rPr>
          <w:rFonts w:hint="eastAsia"/>
        </w:rPr>
        <w:t>源</w:t>
      </w:r>
      <w:bookmarkEnd w:id="24"/>
    </w:p>
    <w:p w14:paraId="315C8528" w14:textId="6E721443" w:rsidR="004B73B5" w:rsidRPr="004B73B5" w:rsidRDefault="004B73B5" w:rsidP="004B73B5">
      <w:pPr>
        <w:pStyle w:val="3"/>
      </w:pPr>
      <w:bookmarkStart w:id="25" w:name="_Toc11009605"/>
      <w:r>
        <w:rPr>
          <w:rFonts w:hint="eastAsia"/>
        </w:rPr>
        <w:t>上传安装包解压</w:t>
      </w:r>
      <w:bookmarkEnd w:id="25"/>
    </w:p>
    <w:p w14:paraId="3441E1AA" w14:textId="332251EC" w:rsidR="00CD275F" w:rsidRDefault="001356F8" w:rsidP="001356F8">
      <w:pPr>
        <w:spacing w:line="360" w:lineRule="auto"/>
        <w:ind w:firstLineChars="200" w:firstLine="480"/>
        <w:rPr>
          <w:sz w:val="24"/>
        </w:rPr>
      </w:pPr>
      <w:r w:rsidRPr="001356F8">
        <w:rPr>
          <w:rFonts w:hint="eastAsia"/>
          <w:sz w:val="24"/>
        </w:rPr>
        <w:t>使用</w:t>
      </w:r>
      <w:r w:rsidRPr="001356F8">
        <w:rPr>
          <w:rFonts w:hint="eastAsia"/>
          <w:sz w:val="24"/>
        </w:rPr>
        <w:t>sftp</w:t>
      </w:r>
      <w:r w:rsidRPr="001356F8">
        <w:rPr>
          <w:sz w:val="24"/>
        </w:rPr>
        <w:t>的方式把安装包大文件上传到服务器</w:t>
      </w:r>
      <w:r w:rsidRPr="001356F8">
        <w:rPr>
          <w:sz w:val="24"/>
        </w:rPr>
        <w:t>/cloudera_data</w:t>
      </w:r>
      <w:r w:rsidRPr="001356F8">
        <w:rPr>
          <w:sz w:val="24"/>
        </w:rPr>
        <w:t>目录下</w:t>
      </w:r>
      <w:r w:rsidR="00E3220E">
        <w:rPr>
          <w:rFonts w:hint="eastAsia"/>
          <w:sz w:val="24"/>
        </w:rPr>
        <w:t>。</w:t>
      </w:r>
    </w:p>
    <w:p w14:paraId="46AD8E05" w14:textId="5CC08D5A" w:rsidR="00E3220E" w:rsidRDefault="00E3220E" w:rsidP="001356F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1FBAD47" wp14:editId="2A829A0A">
            <wp:extent cx="5274310" cy="8039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E2A" w14:textId="4C09721C" w:rsidR="00FC2A6C" w:rsidRPr="004F5B8D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/cloudera_data</w:t>
      </w:r>
    </w:p>
    <w:p w14:paraId="46D892CC" w14:textId="3FAB760B" w:rsidR="00625AC3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 -zxvf cdh5.14.0-centos6.tar.gz</w:t>
      </w:r>
    </w:p>
    <w:p w14:paraId="6DBF8D6A" w14:textId="6141128A" w:rsidR="00B5043E" w:rsidRDefault="00B5043E" w:rsidP="00B5043E">
      <w:pPr>
        <w:pStyle w:val="3"/>
      </w:pPr>
      <w:bookmarkStart w:id="26" w:name="_Toc11009606"/>
      <w:r w:rsidRPr="00581A0B">
        <w:t>配置本地</w:t>
      </w:r>
      <w:r w:rsidRPr="00581A0B">
        <w:t>yum</w:t>
      </w:r>
      <w:r w:rsidRPr="00581A0B">
        <w:t>源信息</w:t>
      </w:r>
      <w:bookmarkEnd w:id="26"/>
    </w:p>
    <w:p w14:paraId="429C6FA0" w14:textId="1499C62B" w:rsidR="00974177" w:rsidRPr="00974177" w:rsidRDefault="00974177" w:rsidP="00974177">
      <w:pPr>
        <w:spacing w:line="360" w:lineRule="auto"/>
        <w:ind w:firstLineChars="200" w:firstLine="480"/>
        <w:rPr>
          <w:sz w:val="24"/>
        </w:rPr>
      </w:pPr>
      <w:r w:rsidRPr="00974177">
        <w:rPr>
          <w:rFonts w:hint="eastAsia"/>
          <w:sz w:val="24"/>
        </w:rPr>
        <w:t>安装</w:t>
      </w:r>
      <w:r w:rsidRPr="00974177">
        <w:rPr>
          <w:rFonts w:hint="eastAsia"/>
          <w:sz w:val="24"/>
        </w:rPr>
        <w:t>Apache</w:t>
      </w:r>
      <w:r w:rsidRPr="00974177">
        <w:rPr>
          <w:sz w:val="24"/>
        </w:rPr>
        <w:t xml:space="preserve"> Server</w:t>
      </w:r>
      <w:r w:rsidRPr="00974177">
        <w:rPr>
          <w:sz w:val="24"/>
        </w:rPr>
        <w:t>服务器</w:t>
      </w:r>
    </w:p>
    <w:p w14:paraId="1477877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yum  -y install httpd</w:t>
      </w:r>
    </w:p>
    <w:p w14:paraId="48957FBB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httpd start</w:t>
      </w:r>
    </w:p>
    <w:p w14:paraId="2B3281F1" w14:textId="444D87F8" w:rsidR="00AC580E" w:rsidRDefault="00AC580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chkconfig httpd on</w:t>
      </w:r>
    </w:p>
    <w:p w14:paraId="2399BB76" w14:textId="77777777" w:rsidR="002629BE" w:rsidRDefault="002629BE" w:rsidP="0024730E">
      <w:pPr>
        <w:spacing w:line="360" w:lineRule="auto"/>
        <w:rPr>
          <w:sz w:val="24"/>
        </w:rPr>
      </w:pPr>
    </w:p>
    <w:p w14:paraId="093298B6" w14:textId="49E20CAC" w:rsidR="002629BE" w:rsidRPr="002629BE" w:rsidRDefault="002629BE" w:rsidP="002629BE">
      <w:pPr>
        <w:spacing w:line="360" w:lineRule="auto"/>
        <w:ind w:firstLineChars="200" w:firstLine="480"/>
        <w:rPr>
          <w:sz w:val="24"/>
        </w:rPr>
      </w:pPr>
      <w:r w:rsidRPr="002629BE">
        <w:rPr>
          <w:sz w:val="24"/>
        </w:rPr>
        <w:t>配置本地</w:t>
      </w:r>
      <w:r w:rsidRPr="002629BE">
        <w:rPr>
          <w:sz w:val="24"/>
        </w:rPr>
        <w:t>yum</w:t>
      </w:r>
      <w:r w:rsidRPr="002629BE">
        <w:rPr>
          <w:sz w:val="24"/>
        </w:rPr>
        <w:t>源的文件</w:t>
      </w:r>
    </w:p>
    <w:p w14:paraId="2A52010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/etc/yum.repos.d</w:t>
      </w:r>
    </w:p>
    <w:p w14:paraId="26FF1A94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vim localimp.repo 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D3557E" w14:paraId="05DC994D" w14:textId="77777777" w:rsidTr="00D3557E">
        <w:tc>
          <w:tcPr>
            <w:tcW w:w="7371" w:type="dxa"/>
          </w:tcPr>
          <w:p w14:paraId="7AF1D73E" w14:textId="77777777" w:rsidR="00D3557E" w:rsidRDefault="00D3557E" w:rsidP="00D3557E">
            <w:r>
              <w:t>[localimp]</w:t>
            </w:r>
          </w:p>
          <w:p w14:paraId="2ADB4F2D" w14:textId="77777777" w:rsidR="00D3557E" w:rsidRDefault="00D3557E" w:rsidP="00D3557E">
            <w:r>
              <w:t>name=localimp</w:t>
            </w:r>
          </w:p>
          <w:p w14:paraId="3A792952" w14:textId="251263C8" w:rsidR="00D3557E" w:rsidRDefault="00D3557E" w:rsidP="00D3557E">
            <w:r>
              <w:t>baseurl</w:t>
            </w:r>
            <w:r w:rsidR="001C3CD7">
              <w:t>=http://node</w:t>
            </w:r>
            <w:r w:rsidR="001C3CD7">
              <w:rPr>
                <w:rFonts w:hint="eastAsia"/>
              </w:rPr>
              <w:t>-</w:t>
            </w:r>
            <w:r>
              <w:t>3/cdh5.14.0/</w:t>
            </w:r>
          </w:p>
          <w:p w14:paraId="5532FC90" w14:textId="77777777" w:rsidR="00D3557E" w:rsidRDefault="00D3557E" w:rsidP="00D3557E">
            <w:r>
              <w:t>gpgcheck=0</w:t>
            </w:r>
          </w:p>
          <w:p w14:paraId="09470D79" w14:textId="7375FFB0" w:rsidR="00D3557E" w:rsidRPr="00B73204" w:rsidRDefault="00D3557E" w:rsidP="00B73204">
            <w:pPr>
              <w:rPr>
                <w:rStyle w:val="HTML"/>
                <w:rFonts w:ascii="Calibri" w:hAnsi="Calibri" w:cs="Times New Roman"/>
                <w:sz w:val="21"/>
                <w:szCs w:val="22"/>
              </w:rPr>
            </w:pPr>
            <w:r>
              <w:t>enabled=1</w:t>
            </w:r>
          </w:p>
        </w:tc>
      </w:tr>
    </w:tbl>
    <w:p w14:paraId="3DF26D42" w14:textId="77777777" w:rsidR="00D3557E" w:rsidRDefault="00D3557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B8D4C29" w14:textId="77777777" w:rsidR="00726A25" w:rsidRPr="00726A25" w:rsidRDefault="00726A25" w:rsidP="00726A25">
      <w:pPr>
        <w:spacing w:line="360" w:lineRule="auto"/>
        <w:ind w:firstLineChars="200" w:firstLine="480"/>
        <w:rPr>
          <w:sz w:val="24"/>
        </w:rPr>
      </w:pPr>
      <w:r w:rsidRPr="00726A25">
        <w:rPr>
          <w:rFonts w:hint="eastAsia"/>
          <w:sz w:val="24"/>
        </w:rPr>
        <w:t>创建</w:t>
      </w:r>
      <w:r w:rsidRPr="00726A25">
        <w:rPr>
          <w:rFonts w:hint="eastAsia"/>
          <w:sz w:val="24"/>
        </w:rPr>
        <w:t>apache  httpd</w:t>
      </w:r>
      <w:r w:rsidRPr="00726A25">
        <w:rPr>
          <w:rFonts w:hint="eastAsia"/>
          <w:sz w:val="24"/>
        </w:rPr>
        <w:t>的读取链接</w:t>
      </w:r>
    </w:p>
    <w:p w14:paraId="2B09756F" w14:textId="0BE993C0" w:rsidR="0024730E" w:rsidRDefault="00726A25" w:rsidP="0024730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ln -s /</w:t>
      </w:r>
      <w:r w:rsidR="00AA5884"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/cdh/5.14.0 /var/www/html/cdh5.14.0</w:t>
      </w:r>
    </w:p>
    <w:p w14:paraId="471AE1E7" w14:textId="6D593B59" w:rsidR="0024730E" w:rsidRPr="00D323B6" w:rsidRDefault="0024730E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323B6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1346BCC5" w14:textId="0455F93A" w:rsidR="0024730E" w:rsidRPr="00193DC4" w:rsidRDefault="0024730E" w:rsidP="0024730E">
      <w:pPr>
        <w:spacing w:line="360" w:lineRule="auto"/>
        <w:ind w:firstLineChars="200" w:firstLine="482"/>
        <w:rPr>
          <w:b/>
          <w:sz w:val="24"/>
        </w:rPr>
      </w:pPr>
      <w:r w:rsidRPr="00193DC4">
        <w:rPr>
          <w:rFonts w:hint="eastAsia"/>
          <w:b/>
          <w:color w:val="FF0000"/>
          <w:sz w:val="24"/>
          <w:shd w:val="pct15" w:color="auto" w:fill="FFFFFF"/>
        </w:rPr>
        <w:lastRenderedPageBreak/>
        <w:t>确保</w:t>
      </w:r>
      <w:r w:rsidRPr="00193DC4">
        <w:rPr>
          <w:rFonts w:hint="eastAsia"/>
          <w:b/>
          <w:color w:val="FF0000"/>
          <w:sz w:val="24"/>
          <w:shd w:val="pct15" w:color="auto" w:fill="FFFFFF"/>
        </w:rPr>
        <w:t>linux</w:t>
      </w:r>
      <w:r w:rsidRPr="00193DC4">
        <w:rPr>
          <w:rFonts w:hint="eastAsia"/>
          <w:b/>
          <w:color w:val="FF0000"/>
          <w:sz w:val="24"/>
          <w:shd w:val="pct15" w:color="auto" w:fill="FFFFFF"/>
        </w:rPr>
        <w:t>的</w:t>
      </w:r>
      <w:r w:rsidRPr="00193DC4">
        <w:rPr>
          <w:b/>
          <w:color w:val="FF0000"/>
          <w:sz w:val="24"/>
          <w:shd w:val="pct15" w:color="auto" w:fill="FFFFFF"/>
        </w:rPr>
        <w:t>Selinux</w:t>
      </w:r>
      <w:r w:rsidRPr="00193DC4">
        <w:rPr>
          <w:b/>
          <w:color w:val="FF0000"/>
          <w:sz w:val="24"/>
          <w:shd w:val="pct15" w:color="auto" w:fill="FFFFFF"/>
        </w:rPr>
        <w:t>关闭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C295D" w14:paraId="71740939" w14:textId="77777777" w:rsidTr="00CC295D">
        <w:tc>
          <w:tcPr>
            <w:tcW w:w="7875" w:type="dxa"/>
          </w:tcPr>
          <w:p w14:paraId="4B5B7A0C" w14:textId="51E6F9BA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  <w:shd w:val="pct15" w:color="auto" w:fill="FFFFFF"/>
              </w:rPr>
              <w:t>临时关闭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F65EBD7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getenforce</w:t>
            </w:r>
          </w:p>
          <w:p w14:paraId="4ECCD3F5" w14:textId="304E9641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Enforcing</w:t>
            </w:r>
          </w:p>
          <w:p w14:paraId="22EC3B24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setenforce 0</w:t>
            </w:r>
          </w:p>
          <w:p w14:paraId="5BA5A573" w14:textId="77777777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getenforce</w:t>
            </w:r>
          </w:p>
          <w:p w14:paraId="38D6FF43" w14:textId="77777777" w:rsidR="00A03168" w:rsidRPr="00CC295D" w:rsidRDefault="00A03168" w:rsidP="00CC295D">
            <w:pPr>
              <w:spacing w:line="360" w:lineRule="auto"/>
              <w:rPr>
                <w:sz w:val="24"/>
              </w:rPr>
            </w:pPr>
          </w:p>
          <w:p w14:paraId="6971C7DB" w14:textId="34F82FC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Permissive</w:t>
            </w:r>
          </w:p>
          <w:p w14:paraId="0743E27C" w14:textId="23920C8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F457AF">
              <w:rPr>
                <w:rFonts w:hint="eastAsia"/>
                <w:sz w:val="24"/>
                <w:shd w:val="pct15" w:color="auto" w:fill="FFFFFF"/>
              </w:rPr>
              <w:t>永久关闭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D459E79" w14:textId="7957D01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vim /etc/sysconfig/selinux</w:t>
            </w:r>
          </w:p>
          <w:p w14:paraId="3B57ED58" w14:textId="641AF5E2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 xml:space="preserve">SELINUX=enforcing </w:t>
            </w:r>
            <w:r w:rsidRPr="00CC295D">
              <w:rPr>
                <w:rFonts w:hint="eastAsia"/>
                <w:sz w:val="24"/>
              </w:rPr>
              <w:t>改为</w:t>
            </w:r>
            <w:r w:rsidRPr="00CC295D">
              <w:rPr>
                <w:rFonts w:hint="eastAsia"/>
                <w:sz w:val="24"/>
              </w:rPr>
              <w:t xml:space="preserve"> SELINUX=disabled</w:t>
            </w:r>
          </w:p>
          <w:p w14:paraId="6EB35941" w14:textId="373912C6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>重启服务</w:t>
            </w:r>
            <w:r w:rsidRPr="00CC295D">
              <w:rPr>
                <w:rFonts w:hint="eastAsia"/>
                <w:sz w:val="24"/>
              </w:rPr>
              <w:t>reboot</w:t>
            </w:r>
          </w:p>
        </w:tc>
      </w:tr>
    </w:tbl>
    <w:p w14:paraId="0DA45E6B" w14:textId="77777777" w:rsidR="00CC295D" w:rsidRDefault="00CC295D" w:rsidP="0024730E">
      <w:pPr>
        <w:spacing w:line="360" w:lineRule="auto"/>
        <w:ind w:firstLineChars="200" w:firstLine="480"/>
        <w:rPr>
          <w:sz w:val="24"/>
        </w:rPr>
      </w:pPr>
    </w:p>
    <w:p w14:paraId="133EC1E9" w14:textId="78506909" w:rsidR="003B753A" w:rsidRDefault="003B753A" w:rsidP="0024730E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通过浏览器访问本地</w:t>
      </w:r>
      <w:r>
        <w:rPr>
          <w:sz w:val="24"/>
        </w:rPr>
        <w:t>yum</w:t>
      </w:r>
      <w:r>
        <w:rPr>
          <w:sz w:val="24"/>
        </w:rPr>
        <w:t>源</w:t>
      </w:r>
      <w:r>
        <w:rPr>
          <w:rFonts w:hint="eastAsia"/>
          <w:sz w:val="24"/>
        </w:rPr>
        <w:t>，</w:t>
      </w:r>
      <w:r>
        <w:rPr>
          <w:sz w:val="24"/>
        </w:rPr>
        <w:t>如果出现下述页面则成功</w:t>
      </w:r>
      <w:r>
        <w:rPr>
          <w:rFonts w:hint="eastAsia"/>
          <w:sz w:val="24"/>
        </w:rPr>
        <w:t>。</w:t>
      </w:r>
    </w:p>
    <w:p w14:paraId="7A5C2807" w14:textId="2EEC5320" w:rsidR="00BE6F6D" w:rsidRDefault="00000000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28" w:history="1">
        <w:r w:rsidR="00BE6F6D" w:rsidRPr="00BE6F6D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http://192.168.227.153/cdh5.14.0/</w:t>
        </w:r>
      </w:hyperlink>
    </w:p>
    <w:p w14:paraId="7120C524" w14:textId="39112524" w:rsidR="00BE6F6D" w:rsidRDefault="0094622A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61CAA68D" wp14:editId="39366A95">
            <wp:extent cx="5274310" cy="23774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C97" w14:textId="77777777" w:rsidR="00781A75" w:rsidRDefault="00781A75" w:rsidP="00BE6F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B4084D2" w14:textId="47040A6C" w:rsidR="00781A75" w:rsidRDefault="00781A75" w:rsidP="00781A7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将</w:t>
      </w:r>
      <w:r w:rsidRPr="00781A75">
        <w:rPr>
          <w:rFonts w:hint="eastAsia"/>
          <w:sz w:val="24"/>
        </w:rPr>
        <w:t>本地</w:t>
      </w:r>
      <w:r w:rsidRPr="00781A75">
        <w:rPr>
          <w:rFonts w:hint="eastAsia"/>
          <w:sz w:val="24"/>
        </w:rPr>
        <w:t>yum</w:t>
      </w:r>
      <w:r w:rsidRPr="00781A75">
        <w:rPr>
          <w:rFonts w:hint="eastAsia"/>
          <w:sz w:val="24"/>
        </w:rPr>
        <w:t>源配置文件</w:t>
      </w:r>
      <w:r w:rsidR="00EF4C21" w:rsidRPr="00EF4C21">
        <w:rPr>
          <w:sz w:val="24"/>
        </w:rPr>
        <w:t>localimp.repo</w:t>
      </w:r>
      <w:r w:rsidRPr="00781A75">
        <w:rPr>
          <w:rFonts w:hint="eastAsia"/>
          <w:sz w:val="24"/>
        </w:rPr>
        <w:t>发放到所有需要安装</w:t>
      </w:r>
      <w:r w:rsidRPr="00781A75">
        <w:rPr>
          <w:rFonts w:hint="eastAsia"/>
          <w:sz w:val="24"/>
        </w:rPr>
        <w:t>impala</w:t>
      </w:r>
      <w:r w:rsidRPr="00781A75">
        <w:rPr>
          <w:rFonts w:hint="eastAsia"/>
          <w:sz w:val="24"/>
        </w:rPr>
        <w:t>的节点</w:t>
      </w:r>
      <w:r w:rsidR="00DB1427">
        <w:rPr>
          <w:rFonts w:hint="eastAsia"/>
          <w:sz w:val="24"/>
        </w:rPr>
        <w:t>。</w:t>
      </w:r>
    </w:p>
    <w:p w14:paraId="52AB066B" w14:textId="77777777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/etc/yum.repos.d/</w:t>
      </w:r>
    </w:p>
    <w:p w14:paraId="06220AF2" w14:textId="29E0DE44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localimp.repo  node</w:t>
      </w:r>
      <w:r w:rsidR="000E25FA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0110B63E" w14:textId="05745F72" w:rsidR="00DB1427" w:rsidRPr="00DB1427" w:rsidRDefault="000E25FA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localimp.repo  node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DB1427"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3:$PWD</w:t>
      </w:r>
    </w:p>
    <w:p w14:paraId="47C3DE33" w14:textId="30CF8B8A" w:rsidR="003C72C5" w:rsidRDefault="003C72C5" w:rsidP="003C72C5">
      <w:pPr>
        <w:pStyle w:val="2"/>
      </w:pPr>
      <w:bookmarkStart w:id="27" w:name="_Toc11009607"/>
      <w:r>
        <w:rPr>
          <w:rFonts w:hint="eastAsia"/>
        </w:rPr>
        <w:lastRenderedPageBreak/>
        <w:t>安装</w:t>
      </w:r>
      <w:r>
        <w:rPr>
          <w:rFonts w:hint="eastAsia"/>
        </w:rPr>
        <w:t>Impala</w:t>
      </w:r>
      <w:bookmarkEnd w:id="27"/>
    </w:p>
    <w:p w14:paraId="6CC65E83" w14:textId="47881128" w:rsidR="00FE4561" w:rsidRDefault="00FE4561" w:rsidP="00FE4561">
      <w:pPr>
        <w:pStyle w:val="3"/>
      </w:pPr>
      <w:bookmarkStart w:id="28" w:name="_Toc11009608"/>
      <w:r>
        <w:rPr>
          <w:rFonts w:hint="eastAsia"/>
        </w:rPr>
        <w:t>集群规划</w:t>
      </w:r>
      <w:bookmarkEnd w:id="2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1843"/>
        <w:gridCol w:w="1638"/>
      </w:tblGrid>
      <w:tr w:rsidR="00A41A9A" w14:paraId="37A2848A" w14:textId="77777777" w:rsidTr="00DE7ECA">
        <w:tc>
          <w:tcPr>
            <w:tcW w:w="2830" w:type="dxa"/>
          </w:tcPr>
          <w:p w14:paraId="62C41F7F" w14:textId="15C59926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服务名称</w:t>
            </w:r>
          </w:p>
        </w:tc>
        <w:tc>
          <w:tcPr>
            <w:tcW w:w="1985" w:type="dxa"/>
          </w:tcPr>
          <w:p w14:paraId="18F936BD" w14:textId="58911328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843" w:type="dxa"/>
          </w:tcPr>
          <w:p w14:paraId="2BB59DD8" w14:textId="44DA6253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638" w:type="dxa"/>
          </w:tcPr>
          <w:p w14:paraId="71752F3F" w14:textId="08FAE9FD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主节点</w:t>
            </w:r>
          </w:p>
        </w:tc>
      </w:tr>
      <w:tr w:rsidR="00AB5CAD" w14:paraId="6F41DC85" w14:textId="77777777" w:rsidTr="00DE7ECA">
        <w:tc>
          <w:tcPr>
            <w:tcW w:w="2830" w:type="dxa"/>
          </w:tcPr>
          <w:p w14:paraId="534B79C3" w14:textId="2C7E6850" w:rsidR="00AB5CAD" w:rsidRPr="00F156AA" w:rsidRDefault="00AB5CAD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</w:t>
            </w:r>
            <w:r w:rsidRPr="00F156AA">
              <w:rPr>
                <w:sz w:val="24"/>
              </w:rPr>
              <w:t>-catalog</w:t>
            </w:r>
          </w:p>
        </w:tc>
        <w:tc>
          <w:tcPr>
            <w:tcW w:w="1985" w:type="dxa"/>
          </w:tcPr>
          <w:p w14:paraId="118B05A9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1D64D361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400DDF72" w14:textId="207D4F11" w:rsidR="00AB5CAD" w:rsidRPr="00F156AA" w:rsidRDefault="00223584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ode-3</w:t>
            </w:r>
          </w:p>
        </w:tc>
      </w:tr>
      <w:tr w:rsidR="00AB5CAD" w14:paraId="70ACEC0E" w14:textId="77777777" w:rsidTr="00DE7ECA">
        <w:tc>
          <w:tcPr>
            <w:tcW w:w="2830" w:type="dxa"/>
          </w:tcPr>
          <w:p w14:paraId="4CB5DECA" w14:textId="4FAE52AB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impala-state-store</w:t>
            </w:r>
          </w:p>
        </w:tc>
        <w:tc>
          <w:tcPr>
            <w:tcW w:w="1985" w:type="dxa"/>
          </w:tcPr>
          <w:p w14:paraId="7830CA9D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02D9E412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7C0F43E7" w14:textId="6240EE66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  <w:tr w:rsidR="00AB5CAD" w14:paraId="700974E0" w14:textId="77777777" w:rsidTr="00DE7ECA">
        <w:tc>
          <w:tcPr>
            <w:tcW w:w="2830" w:type="dxa"/>
          </w:tcPr>
          <w:p w14:paraId="34E8BEA9" w14:textId="6A14E644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impala-server</w:t>
            </w:r>
            <w:r w:rsidR="00DE7ECA">
              <w:rPr>
                <w:sz w:val="24"/>
              </w:rPr>
              <w:t>(impalad)</w:t>
            </w:r>
          </w:p>
        </w:tc>
        <w:tc>
          <w:tcPr>
            <w:tcW w:w="1985" w:type="dxa"/>
          </w:tcPr>
          <w:p w14:paraId="5FE730AF" w14:textId="23F47AD2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1</w:t>
            </w:r>
          </w:p>
        </w:tc>
        <w:tc>
          <w:tcPr>
            <w:tcW w:w="1843" w:type="dxa"/>
          </w:tcPr>
          <w:p w14:paraId="43439ADE" w14:textId="368FA0FB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2</w:t>
            </w:r>
          </w:p>
        </w:tc>
        <w:tc>
          <w:tcPr>
            <w:tcW w:w="1638" w:type="dxa"/>
          </w:tcPr>
          <w:p w14:paraId="139902B4" w14:textId="1AB0B7DD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</w:tbl>
    <w:p w14:paraId="05806703" w14:textId="3266AC6F" w:rsidR="00A81724" w:rsidRDefault="00AC514E" w:rsidP="00A81724">
      <w:pPr>
        <w:pStyle w:val="3"/>
      </w:pPr>
      <w:bookmarkStart w:id="29" w:name="_Toc11009609"/>
      <w:r>
        <w:rPr>
          <w:rFonts w:hint="eastAsia"/>
        </w:rPr>
        <w:t>主节点安装</w:t>
      </w:r>
      <w:bookmarkEnd w:id="29"/>
    </w:p>
    <w:p w14:paraId="49AA26B0" w14:textId="67F266D5" w:rsidR="002877D0" w:rsidRDefault="002877D0" w:rsidP="002877D0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 w:rsidRPr="00640C7E">
        <w:rPr>
          <w:b/>
          <w:color w:val="FF0000"/>
          <w:sz w:val="24"/>
          <w:shd w:val="pct15" w:color="auto" w:fill="FFFFFF"/>
        </w:rPr>
        <w:t>主节点</w:t>
      </w:r>
      <w:r w:rsidRPr="00640C7E">
        <w:rPr>
          <w:b/>
          <w:color w:val="FF0000"/>
          <w:sz w:val="24"/>
          <w:shd w:val="pct15" w:color="auto" w:fill="FFFFFF"/>
        </w:rPr>
        <w:t>node-3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6C2122" w14:paraId="3B695CCC" w14:textId="77777777" w:rsidTr="006C2122">
        <w:tc>
          <w:tcPr>
            <w:tcW w:w="8301" w:type="dxa"/>
          </w:tcPr>
          <w:p w14:paraId="6ED34E22" w14:textId="7CD79465" w:rsidR="006C2122" w:rsidRDefault="006C2122" w:rsidP="006C212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 impala-server impala-state-store impala-catalog impala-shell</w:t>
            </w:r>
          </w:p>
        </w:tc>
      </w:tr>
    </w:tbl>
    <w:p w14:paraId="50188A9B" w14:textId="77777777" w:rsidR="006C2122" w:rsidRPr="002877D0" w:rsidRDefault="006C2122" w:rsidP="006C2122">
      <w:pPr>
        <w:spacing w:line="360" w:lineRule="auto"/>
        <w:rPr>
          <w:sz w:val="24"/>
        </w:rPr>
      </w:pPr>
    </w:p>
    <w:p w14:paraId="4F957CA1" w14:textId="2FC8146C" w:rsidR="00A81724" w:rsidRDefault="00581C72" w:rsidP="00A81724">
      <w:pPr>
        <w:pStyle w:val="3"/>
      </w:pPr>
      <w:bookmarkStart w:id="30" w:name="_Toc11009610"/>
      <w:r>
        <w:rPr>
          <w:rFonts w:hint="eastAsia"/>
        </w:rPr>
        <w:t>从节点安装</w:t>
      </w:r>
      <w:bookmarkEnd w:id="30"/>
    </w:p>
    <w:p w14:paraId="4AFC9EDA" w14:textId="183933AB" w:rsidR="002E7978" w:rsidRDefault="002E7978" w:rsidP="002E7978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>
        <w:rPr>
          <w:rFonts w:hint="eastAsia"/>
          <w:b/>
          <w:color w:val="FF0000"/>
          <w:sz w:val="24"/>
          <w:shd w:val="pct15" w:color="auto" w:fill="FFFFFF"/>
        </w:rPr>
        <w:t>从</w:t>
      </w:r>
      <w:r w:rsidRPr="00640C7E">
        <w:rPr>
          <w:b/>
          <w:color w:val="FF0000"/>
          <w:sz w:val="24"/>
          <w:shd w:val="pct15" w:color="auto" w:fill="FFFFFF"/>
        </w:rPr>
        <w:t>节点</w:t>
      </w:r>
      <w:r w:rsidRPr="00640C7E">
        <w:rPr>
          <w:b/>
          <w:color w:val="FF0000"/>
          <w:sz w:val="24"/>
          <w:shd w:val="pct15" w:color="auto" w:fill="FFFFFF"/>
        </w:rPr>
        <w:t>node-</w:t>
      </w:r>
      <w:r>
        <w:rPr>
          <w:b/>
          <w:color w:val="FF0000"/>
          <w:sz w:val="24"/>
          <w:shd w:val="pct15" w:color="auto" w:fill="FFFFFF"/>
        </w:rPr>
        <w:t>1</w:t>
      </w:r>
      <w:r>
        <w:rPr>
          <w:rFonts w:hint="eastAsia"/>
          <w:b/>
          <w:color w:val="FF0000"/>
          <w:sz w:val="24"/>
          <w:shd w:val="pct15" w:color="auto" w:fill="FFFFFF"/>
        </w:rPr>
        <w:t>、</w:t>
      </w:r>
      <w:r>
        <w:rPr>
          <w:b/>
          <w:color w:val="FF0000"/>
          <w:sz w:val="24"/>
          <w:shd w:val="pct15" w:color="auto" w:fill="FFFFFF"/>
        </w:rPr>
        <w:t>node-2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122" w14:paraId="7E523F60" w14:textId="77777777" w:rsidTr="006C2122">
        <w:tc>
          <w:tcPr>
            <w:tcW w:w="8296" w:type="dxa"/>
          </w:tcPr>
          <w:p w14:paraId="52A77C23" w14:textId="6BBA2B39" w:rsidR="006C2122" w:rsidRDefault="006C2122" w:rsidP="006C2122">
            <w:pPr>
              <w:widowControl/>
              <w:spacing w:line="240" w:lineRule="auto"/>
              <w:jc w:val="left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impala-server</w:t>
            </w:r>
          </w:p>
        </w:tc>
      </w:tr>
    </w:tbl>
    <w:p w14:paraId="3CA13B3B" w14:textId="106A0C45" w:rsidR="0010299B" w:rsidRPr="00232807" w:rsidRDefault="0010299B" w:rsidP="0010299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32807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F64FA13" w14:textId="13C99EA0" w:rsidR="00F026E2" w:rsidRDefault="00AC48E2" w:rsidP="00AC48E2">
      <w:pPr>
        <w:pStyle w:val="2"/>
      </w:pPr>
      <w:bookmarkStart w:id="31" w:name="_Toc11009611"/>
      <w:r w:rsidRPr="005D17F1">
        <w:rPr>
          <w:rFonts w:hint="eastAsia"/>
        </w:rPr>
        <w:lastRenderedPageBreak/>
        <w:t>修改</w:t>
      </w:r>
      <w:r w:rsidRPr="005D17F1">
        <w:rPr>
          <w:rFonts w:hint="eastAsia"/>
        </w:rPr>
        <w:t>Hadoop</w:t>
      </w:r>
      <w:r w:rsidRPr="005D17F1">
        <w:rPr>
          <w:rFonts w:hint="eastAsia"/>
        </w:rPr>
        <w:t>、</w:t>
      </w:r>
      <w:r w:rsidRPr="005D17F1">
        <w:rPr>
          <w:rFonts w:hint="eastAsia"/>
        </w:rPr>
        <w:t>Hive</w:t>
      </w:r>
      <w:r w:rsidR="00F026E2" w:rsidRPr="005D17F1">
        <w:rPr>
          <w:rFonts w:hint="eastAsia"/>
        </w:rPr>
        <w:t>配置</w:t>
      </w:r>
      <w:bookmarkEnd w:id="31"/>
    </w:p>
    <w:p w14:paraId="3ACF0401" w14:textId="498EA581" w:rsidR="00063B1F" w:rsidRPr="00063B1F" w:rsidRDefault="00063B1F" w:rsidP="00063B1F">
      <w:pPr>
        <w:spacing w:line="360" w:lineRule="auto"/>
        <w:ind w:firstLineChars="200" w:firstLine="480"/>
        <w:rPr>
          <w:sz w:val="24"/>
        </w:rPr>
      </w:pPr>
      <w:r w:rsidRPr="00063B1F">
        <w:rPr>
          <w:sz w:val="24"/>
        </w:rPr>
        <w:t>需要在</w:t>
      </w:r>
      <w:r w:rsidRPr="00063B1F">
        <w:rPr>
          <w:rFonts w:hint="eastAsia"/>
          <w:sz w:val="24"/>
        </w:rPr>
        <w:t>3</w:t>
      </w:r>
      <w:r w:rsidRPr="00063B1F">
        <w:rPr>
          <w:rFonts w:hint="eastAsia"/>
          <w:sz w:val="24"/>
        </w:rPr>
        <w:t>台机器</w:t>
      </w:r>
      <w:r w:rsidRPr="001922EF">
        <w:rPr>
          <w:rFonts w:hint="eastAsia"/>
          <w:color w:val="FF0000"/>
          <w:sz w:val="24"/>
          <w:shd w:val="pct15" w:color="auto" w:fill="FFFFFF"/>
        </w:rPr>
        <w:t>整个集群上进行操作</w:t>
      </w:r>
      <w:r w:rsidRPr="00063B1F">
        <w:rPr>
          <w:rFonts w:hint="eastAsia"/>
          <w:sz w:val="24"/>
        </w:rPr>
        <w:t>，都需要修改。</w:t>
      </w:r>
      <w:r w:rsidR="00FD7102" w:rsidRPr="0013449B">
        <w:rPr>
          <w:rFonts w:hint="eastAsia"/>
          <w:sz w:val="24"/>
          <w:shd w:val="pct15" w:color="auto" w:fill="FFFFFF"/>
        </w:rPr>
        <w:t>hadoop</w:t>
      </w:r>
      <w:r w:rsidR="00FD7102" w:rsidRPr="0013449B">
        <w:rPr>
          <w:rFonts w:hint="eastAsia"/>
          <w:sz w:val="24"/>
          <w:shd w:val="pct15" w:color="auto" w:fill="FFFFFF"/>
        </w:rPr>
        <w:t>、</w:t>
      </w:r>
      <w:r w:rsidR="00FD7102" w:rsidRPr="0013449B">
        <w:rPr>
          <w:rFonts w:hint="eastAsia"/>
          <w:sz w:val="24"/>
          <w:shd w:val="pct15" w:color="auto" w:fill="FFFFFF"/>
        </w:rPr>
        <w:t>hive</w:t>
      </w:r>
      <w:r w:rsidR="00FD7102" w:rsidRPr="0013449B">
        <w:rPr>
          <w:rFonts w:hint="eastAsia"/>
          <w:sz w:val="24"/>
          <w:shd w:val="pct15" w:color="auto" w:fill="FFFFFF"/>
        </w:rPr>
        <w:t>是否正常服务并且配置好，是</w:t>
      </w:r>
      <w:r w:rsidR="009404E6">
        <w:rPr>
          <w:rFonts w:hint="eastAsia"/>
          <w:sz w:val="24"/>
          <w:shd w:val="pct15" w:color="auto" w:fill="FFFFFF"/>
        </w:rPr>
        <w:t>决定</w:t>
      </w:r>
      <w:r w:rsidR="00FD7102" w:rsidRPr="0013449B">
        <w:rPr>
          <w:rFonts w:hint="eastAsia"/>
          <w:sz w:val="24"/>
          <w:shd w:val="pct15" w:color="auto" w:fill="FFFFFF"/>
        </w:rPr>
        <w:t>impala</w:t>
      </w:r>
      <w:r w:rsidR="00FD7102" w:rsidRPr="0013449B">
        <w:rPr>
          <w:rFonts w:hint="eastAsia"/>
          <w:sz w:val="24"/>
          <w:shd w:val="pct15" w:color="auto" w:fill="FFFFFF"/>
        </w:rPr>
        <w:t>是否启动成功并使用的前提</w:t>
      </w:r>
      <w:r w:rsidR="00FD7102">
        <w:rPr>
          <w:rFonts w:hint="eastAsia"/>
          <w:sz w:val="24"/>
        </w:rPr>
        <w:t>。</w:t>
      </w:r>
    </w:p>
    <w:p w14:paraId="6B121B0E" w14:textId="51721EC0" w:rsidR="00475266" w:rsidRDefault="00475266" w:rsidP="00475266">
      <w:pPr>
        <w:pStyle w:val="3"/>
      </w:pPr>
      <w:bookmarkStart w:id="32" w:name="_Toc11009612"/>
      <w:r>
        <w:rPr>
          <w:rFonts w:hint="eastAsia"/>
        </w:rPr>
        <w:t>修改</w:t>
      </w:r>
      <w:r>
        <w:rPr>
          <w:rFonts w:hint="eastAsia"/>
        </w:rPr>
        <w:t>hive</w:t>
      </w:r>
      <w:r>
        <w:t>配置</w:t>
      </w:r>
      <w:bookmarkEnd w:id="32"/>
    </w:p>
    <w:p w14:paraId="04BDDEAF" w14:textId="450577D7" w:rsidR="002B28AC" w:rsidRPr="004623C9" w:rsidRDefault="002B28AC" w:rsidP="004623C9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4623C9">
        <w:rPr>
          <w:sz w:val="24"/>
          <w:shd w:val="pct15" w:color="auto" w:fill="FFFFFF"/>
        </w:rPr>
        <w:t>可在</w:t>
      </w:r>
      <w:r w:rsidRPr="004623C9">
        <w:rPr>
          <w:sz w:val="24"/>
          <w:shd w:val="pct15" w:color="auto" w:fill="FFFFFF"/>
        </w:rPr>
        <w:t>node-1</w:t>
      </w:r>
      <w:r w:rsidRPr="004623C9">
        <w:rPr>
          <w:sz w:val="24"/>
          <w:shd w:val="pct15" w:color="auto" w:fill="FFFFFF"/>
        </w:rPr>
        <w:t>机器上进行配置</w:t>
      </w:r>
      <w:r w:rsidRPr="004623C9">
        <w:rPr>
          <w:rFonts w:hint="eastAsia"/>
          <w:sz w:val="24"/>
          <w:shd w:val="pct15" w:color="auto" w:fill="FFFFFF"/>
        </w:rPr>
        <w:t>，</w:t>
      </w:r>
      <w:r w:rsidRPr="004623C9">
        <w:rPr>
          <w:sz w:val="24"/>
          <w:shd w:val="pct15" w:color="auto" w:fill="FFFFFF"/>
        </w:rPr>
        <w:t>然后</w:t>
      </w:r>
      <w:r w:rsidRPr="004623C9">
        <w:rPr>
          <w:sz w:val="24"/>
          <w:shd w:val="pct15" w:color="auto" w:fill="FFFFFF"/>
        </w:rPr>
        <w:t>scp</w:t>
      </w:r>
      <w:r w:rsidRPr="004623C9">
        <w:rPr>
          <w:sz w:val="24"/>
          <w:shd w:val="pct15" w:color="auto" w:fill="FFFFFF"/>
        </w:rPr>
        <w:t>给其他</w:t>
      </w:r>
      <w:r w:rsidRPr="004623C9">
        <w:rPr>
          <w:rFonts w:hint="eastAsia"/>
          <w:sz w:val="24"/>
          <w:shd w:val="pct15" w:color="auto" w:fill="FFFFFF"/>
        </w:rPr>
        <w:t>2</w:t>
      </w:r>
      <w:r w:rsidRPr="004623C9">
        <w:rPr>
          <w:rFonts w:hint="eastAsia"/>
          <w:sz w:val="24"/>
          <w:shd w:val="pct15" w:color="auto" w:fill="FFFFFF"/>
        </w:rPr>
        <w:t>台机器。</w:t>
      </w:r>
    </w:p>
    <w:p w14:paraId="1382A312" w14:textId="6E3B879D" w:rsidR="00993099" w:rsidRDefault="00993099" w:rsidP="00894F2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/export/servers/hive/conf/hive-site.xml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D6437" w14:paraId="654414B0" w14:textId="77777777" w:rsidTr="00FD6437">
        <w:tc>
          <w:tcPr>
            <w:tcW w:w="7875" w:type="dxa"/>
          </w:tcPr>
          <w:p w14:paraId="2400A08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&lt;configuration&gt; </w:t>
            </w:r>
          </w:p>
          <w:p w14:paraId="471A33A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33C6FC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&lt;name&gt;javax.jdo.option.ConnectionURL&lt;/name&gt;  </w:t>
            </w:r>
          </w:p>
          <w:p w14:paraId="5097E9A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&lt;value&gt;jdbc:mysql://node-1:3306/hive?createDatabaseIfNotExist=true&lt;/value&gt; </w:t>
            </w:r>
          </w:p>
          <w:p w14:paraId="6EEC4BE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A2947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CA6A8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&lt;name&gt;javax.jdo.option.ConnectionDriverName&lt;/name&gt;  </w:t>
            </w:r>
          </w:p>
          <w:p w14:paraId="409DBFE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&lt;value&gt;com.mysql.jdbc.Driver&lt;/value&gt; </w:t>
            </w:r>
          </w:p>
          <w:p w14:paraId="7ED7089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1A7120E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10849F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&lt;name&gt;javax.jdo.option.ConnectionUserName&lt;/name&gt;  </w:t>
            </w:r>
          </w:p>
          <w:p w14:paraId="360A288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&lt;value&gt;root&lt;/value&gt; </w:t>
            </w:r>
          </w:p>
          <w:p w14:paraId="3EC090F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C8535B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D6A378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&lt;name&gt;javax.jdo.option.ConnectionPassword&lt;/name&gt;  </w:t>
            </w:r>
          </w:p>
          <w:p w14:paraId="0EE0D05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&lt;value&gt;hadoop&lt;/value&gt; </w:t>
            </w:r>
          </w:p>
          <w:p w14:paraId="61A590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A31C0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37776F1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&lt;name&gt;hive.cli.print.current.db&lt;/name&gt;  </w:t>
            </w:r>
          </w:p>
          <w:p w14:paraId="7BECCB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4640009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lastRenderedPageBreak/>
              <w:t xml:space="preserve">  &lt;/property&gt;  </w:t>
            </w:r>
          </w:p>
          <w:p w14:paraId="2062B27D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56629E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&lt;name&gt;hive.cli.print.header&lt;/name&gt;  </w:t>
            </w:r>
          </w:p>
          <w:p w14:paraId="3B6210C8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3C2A934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48612E1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绑定运行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hiveServer2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的主机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host,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默认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localhost --&gt;  </w:t>
            </w:r>
          </w:p>
          <w:p w14:paraId="5330EDC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71F06E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&lt;name&gt;hive.server2.thrift.bind.host&lt;/name&gt;  </w:t>
            </w:r>
          </w:p>
          <w:p w14:paraId="1C59497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&lt;value&gt;node-1&lt;/value&gt; </w:t>
            </w:r>
          </w:p>
          <w:p w14:paraId="28649A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368AB7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指定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hive metastore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服务请求的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uri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地址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--&gt; </w:t>
            </w: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</w:p>
          <w:p w14:paraId="02A6937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4B72E55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&lt;name&gt;hive.metastore.uris&lt;/name&gt;  </w:t>
            </w:r>
          </w:p>
          <w:p w14:paraId="11D4F02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&lt;value&gt;thrift://node-1:9083&lt;/value&gt; </w:t>
            </w:r>
          </w:p>
          <w:p w14:paraId="310F00A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9A099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B6F0C1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&lt;name&gt;hive.metastore.client.socket.timeout&lt;/name&gt;  </w:t>
            </w:r>
          </w:p>
          <w:p w14:paraId="4E30DD6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&lt;value&gt;3600&lt;/value&gt; </w:t>
            </w:r>
          </w:p>
          <w:p w14:paraId="43AB621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</w:t>
            </w:r>
          </w:p>
          <w:p w14:paraId="62C61C99" w14:textId="20DF98E7" w:rsidR="00FD6437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&lt;/configuration&gt;</w:t>
            </w:r>
          </w:p>
        </w:tc>
      </w:tr>
    </w:tbl>
    <w:p w14:paraId="360EFC50" w14:textId="77777777" w:rsidR="003A4657" w:rsidRDefault="003A4657" w:rsidP="00213E79">
      <w:pPr>
        <w:spacing w:line="360" w:lineRule="auto"/>
        <w:ind w:firstLineChars="200" w:firstLine="480"/>
        <w:rPr>
          <w:sz w:val="24"/>
        </w:rPr>
      </w:pPr>
    </w:p>
    <w:p w14:paraId="75517A2F" w14:textId="794B4D1B" w:rsidR="00FD6437" w:rsidRDefault="0079259B" w:rsidP="00213E79">
      <w:pPr>
        <w:spacing w:line="360" w:lineRule="auto"/>
        <w:ind w:firstLineChars="200" w:firstLine="480"/>
        <w:rPr>
          <w:sz w:val="24"/>
        </w:rPr>
      </w:pPr>
      <w:r w:rsidRPr="00213E79">
        <w:rPr>
          <w:sz w:val="24"/>
        </w:rPr>
        <w:t>将</w:t>
      </w:r>
      <w:r w:rsidRPr="00213E79">
        <w:rPr>
          <w:sz w:val="24"/>
        </w:rPr>
        <w:t>hive</w:t>
      </w:r>
      <w:r w:rsidRPr="00213E79">
        <w:rPr>
          <w:sz w:val="24"/>
        </w:rPr>
        <w:t>安装包</w:t>
      </w:r>
      <w:r w:rsidRPr="00213E79">
        <w:rPr>
          <w:sz w:val="24"/>
        </w:rPr>
        <w:t>cp</w:t>
      </w:r>
      <w:r w:rsidRPr="00213E79">
        <w:rPr>
          <w:sz w:val="24"/>
        </w:rPr>
        <w:t>给其他两个机器。</w:t>
      </w:r>
    </w:p>
    <w:p w14:paraId="11B5836E" w14:textId="77777777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/export/servers/</w:t>
      </w:r>
    </w:p>
    <w:p w14:paraId="7B7FBD24" w14:textId="22F74512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29E4D24E" w14:textId="3B05A5B0" w:rsid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F166B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:$PWD</w:t>
      </w:r>
    </w:p>
    <w:p w14:paraId="0BBCD04B" w14:textId="658F933A" w:rsidR="00E22A74" w:rsidRPr="00E22A74" w:rsidRDefault="00E22A74" w:rsidP="00E22A74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22A7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1287008" w14:textId="2B66751C" w:rsidR="00475266" w:rsidRDefault="00475266" w:rsidP="00475266">
      <w:pPr>
        <w:pStyle w:val="3"/>
      </w:pPr>
      <w:bookmarkStart w:id="33" w:name="_Toc11009613"/>
      <w:r>
        <w:rPr>
          <w:rFonts w:hint="eastAsia"/>
        </w:rPr>
        <w:lastRenderedPageBreak/>
        <w:t>修改</w:t>
      </w:r>
      <w:r>
        <w:rPr>
          <w:rFonts w:hint="eastAsia"/>
        </w:rPr>
        <w:t>hadoop</w:t>
      </w:r>
      <w:r>
        <w:t>配置</w:t>
      </w:r>
      <w:bookmarkEnd w:id="33"/>
    </w:p>
    <w:p w14:paraId="15043D6A" w14:textId="6268EC74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所有节点创建</w:t>
      </w:r>
      <w:r w:rsidR="00B57BB3">
        <w:rPr>
          <w:rFonts w:hint="eastAsia"/>
          <w:sz w:val="24"/>
        </w:rPr>
        <w:t>下述</w:t>
      </w:r>
      <w:r w:rsidRPr="00772534">
        <w:rPr>
          <w:rFonts w:hint="eastAsia"/>
          <w:sz w:val="24"/>
        </w:rPr>
        <w:t>文件夹</w:t>
      </w:r>
    </w:p>
    <w:p w14:paraId="5EB4C128" w14:textId="77777777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 -p /var/run/hdfs-sockets</w:t>
      </w:r>
    </w:p>
    <w:p w14:paraId="664A6164" w14:textId="77777777" w:rsidR="00F37C72" w:rsidRPr="003023B6" w:rsidRDefault="00F37C72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762F778" w14:textId="77777777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修改所有节点的</w:t>
      </w:r>
      <w:r w:rsidRPr="00772534">
        <w:rPr>
          <w:rFonts w:hint="eastAsia"/>
          <w:sz w:val="24"/>
        </w:rPr>
        <w:t>hdfs-site.xml</w:t>
      </w:r>
      <w:r w:rsidRPr="00772534">
        <w:rPr>
          <w:rFonts w:hint="eastAsia"/>
          <w:sz w:val="24"/>
        </w:rPr>
        <w:t>添加以下配置，修改完之后重启</w:t>
      </w:r>
      <w:r w:rsidRPr="00772534">
        <w:rPr>
          <w:rFonts w:hint="eastAsia"/>
          <w:sz w:val="24"/>
        </w:rPr>
        <w:t>hdfs</w:t>
      </w:r>
      <w:r w:rsidRPr="00772534">
        <w:rPr>
          <w:rFonts w:hint="eastAsia"/>
          <w:sz w:val="24"/>
        </w:rPr>
        <w:t>集群生效</w:t>
      </w:r>
    </w:p>
    <w:p w14:paraId="0185F7DD" w14:textId="473C2785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vim </w:t>
      </w:r>
      <w:r w:rsidR="00727BB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etc/hadoop/hdfs-site.xml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C1C5B" w14:paraId="134995BB" w14:textId="77777777" w:rsidTr="004C1C5B">
        <w:tc>
          <w:tcPr>
            <w:tcW w:w="7875" w:type="dxa"/>
          </w:tcPr>
          <w:p w14:paraId="47F1026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3F6B24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&lt;name&gt;dfs.client.read.shortcircuit&lt;/name&gt;</w:t>
            </w:r>
          </w:p>
          <w:p w14:paraId="2A229E8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0D291649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7C48B58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C69C38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&lt;name&gt;dfs.domain.socket.path&lt;/name&gt;</w:t>
            </w:r>
          </w:p>
          <w:p w14:paraId="507FF6A0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&lt;value&gt;/var/run/hdfs-sockets/dn&lt;/value&gt;</w:t>
            </w:r>
          </w:p>
          <w:p w14:paraId="5825425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2870261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7171B8D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&lt;name&gt;dfs.client.file-block-storage-locations.timeout.millis&lt;/name&gt;</w:t>
            </w:r>
          </w:p>
          <w:p w14:paraId="32CDC9D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&lt;value&gt;10000&lt;/value&gt;</w:t>
            </w:r>
          </w:p>
          <w:p w14:paraId="1BC4B83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64DCB70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2676516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&lt;name&gt;dfs.datanode.hdfs-blocks-metadata.enabled&lt;/name&gt;</w:t>
            </w:r>
          </w:p>
          <w:p w14:paraId="539DBE07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4808C3BA" w14:textId="659005DC" w:rsid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</w:tc>
      </w:tr>
    </w:tbl>
    <w:p w14:paraId="23F2ECB0" w14:textId="430BE8BC" w:rsidR="0011158E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dfs.client.read.shortcircuit</w:t>
      </w:r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打开</w:t>
      </w:r>
      <w:r w:rsidR="00FD29AD"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本地读取数据的控制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，</w:t>
      </w:r>
    </w:p>
    <w:p w14:paraId="74CF4BB3" w14:textId="0360E836" w:rsidR="004C1C5B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dfs.domain.socket.path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是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Datanode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和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之间沟通的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Socket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的本地路径</w:t>
      </w:r>
      <w:r w:rsidR="00623FD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。</w:t>
      </w:r>
    </w:p>
    <w:p w14:paraId="1C1E750D" w14:textId="577D3EF3" w:rsidR="00D15535" w:rsidRPr="00D15535" w:rsidRDefault="00D1553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1553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AE4D833" w14:textId="2C54C624" w:rsidR="00D15535" w:rsidRDefault="00D15535" w:rsidP="00D15535">
      <w:pPr>
        <w:spacing w:line="360" w:lineRule="auto"/>
        <w:ind w:firstLineChars="200" w:firstLine="480"/>
        <w:rPr>
          <w:sz w:val="24"/>
        </w:rPr>
      </w:pPr>
      <w:r w:rsidRPr="00D15535">
        <w:rPr>
          <w:rFonts w:hint="eastAsia"/>
          <w:sz w:val="24"/>
        </w:rPr>
        <w:lastRenderedPageBreak/>
        <w:t>把更新</w:t>
      </w:r>
      <w:r w:rsidRPr="00D15535">
        <w:rPr>
          <w:rFonts w:hint="eastAsia"/>
          <w:sz w:val="24"/>
        </w:rPr>
        <w:t>hadoop</w:t>
      </w:r>
      <w:r w:rsidR="00A72348">
        <w:rPr>
          <w:rFonts w:hint="eastAsia"/>
          <w:sz w:val="24"/>
        </w:rPr>
        <w:t>的</w:t>
      </w:r>
      <w:r w:rsidRPr="00D15535">
        <w:rPr>
          <w:rFonts w:hint="eastAsia"/>
          <w:sz w:val="24"/>
        </w:rPr>
        <w:t>配置</w:t>
      </w:r>
      <w:r w:rsidR="00A72348">
        <w:rPr>
          <w:rFonts w:hint="eastAsia"/>
          <w:sz w:val="24"/>
        </w:rPr>
        <w:t>文件，</w:t>
      </w:r>
      <w:r w:rsidRPr="00D15535">
        <w:rPr>
          <w:rFonts w:hint="eastAsia"/>
          <w:sz w:val="24"/>
        </w:rPr>
        <w:t>scp</w:t>
      </w:r>
      <w:r w:rsidRPr="00D15535">
        <w:rPr>
          <w:rFonts w:hint="eastAsia"/>
          <w:sz w:val="24"/>
        </w:rPr>
        <w:t>给其他机器。</w:t>
      </w:r>
    </w:p>
    <w:p w14:paraId="24BA11AA" w14:textId="0B31ADE7" w:rsidR="003379EF" w:rsidRPr="00E12EDD" w:rsidRDefault="003379EF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cd </w:t>
      </w:r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/export/servers/hadoop-2.7.5/etc/hadoop</w:t>
      </w:r>
    </w:p>
    <w:p w14:paraId="7E29911E" w14:textId="77777777" w:rsidR="009A7F78" w:rsidRDefault="009A7F78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hdfs-site.xml node-2:$PWD</w:t>
      </w:r>
    </w:p>
    <w:p w14:paraId="5BD3D5B4" w14:textId="35AEF4D7" w:rsidR="00D27B77" w:rsidRDefault="009A7F78" w:rsidP="000C592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hdfs-site.xml node-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:$PWD </w:t>
      </w:r>
    </w:p>
    <w:p w14:paraId="1F2EC2D0" w14:textId="085F80E3" w:rsidR="00D27B77" w:rsidRPr="00D27B77" w:rsidRDefault="00D27B77" w:rsidP="00D27B77">
      <w:pPr>
        <w:spacing w:line="360" w:lineRule="auto"/>
        <w:ind w:firstLineChars="200" w:firstLine="480"/>
        <w:rPr>
          <w:sz w:val="24"/>
        </w:rPr>
      </w:pPr>
      <w:r w:rsidRPr="00CF0E4D">
        <w:rPr>
          <w:rFonts w:hint="eastAsia"/>
          <w:sz w:val="24"/>
          <w:highlight w:val="yellow"/>
        </w:rPr>
        <w:t>注意：</w:t>
      </w:r>
      <w:r w:rsidRPr="00CF0E4D">
        <w:rPr>
          <w:rFonts w:hint="eastAsia"/>
          <w:sz w:val="24"/>
          <w:highlight w:val="yellow"/>
        </w:rPr>
        <w:t>root</w:t>
      </w:r>
      <w:r w:rsidR="004051A9">
        <w:rPr>
          <w:rFonts w:hint="eastAsia"/>
          <w:sz w:val="24"/>
          <w:highlight w:val="yellow"/>
        </w:rPr>
        <w:t>用户不需要下面</w:t>
      </w:r>
      <w:r w:rsidRPr="00CF0E4D">
        <w:rPr>
          <w:rFonts w:hint="eastAsia"/>
          <w:sz w:val="24"/>
          <w:highlight w:val="yellow"/>
        </w:rPr>
        <w:t>操作，普通用户需要这一步操作</w:t>
      </w:r>
      <w:r w:rsidR="003B3077">
        <w:rPr>
          <w:rFonts w:hint="eastAsia"/>
          <w:sz w:val="24"/>
          <w:highlight w:val="yellow"/>
        </w:rPr>
        <w:t>。</w:t>
      </w:r>
    </w:p>
    <w:p w14:paraId="4BD8A6C5" w14:textId="6EC38993" w:rsidR="00D27B77" w:rsidRPr="009D1862" w:rsidRDefault="003B3077" w:rsidP="009D186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给这个文件夹赋予权限，</w:t>
      </w:r>
      <w:r w:rsidR="00D27B77" w:rsidRPr="009D1862">
        <w:rPr>
          <w:rFonts w:hint="eastAsia"/>
          <w:sz w:val="24"/>
        </w:rPr>
        <w:t>如果用的是普通用户</w:t>
      </w:r>
      <w:r>
        <w:rPr>
          <w:rFonts w:hint="eastAsia"/>
          <w:sz w:val="24"/>
        </w:rPr>
        <w:t>hadoop</w:t>
      </w:r>
      <w:r w:rsidR="00D27B77" w:rsidRPr="009D1862">
        <w:rPr>
          <w:rFonts w:hint="eastAsia"/>
          <w:sz w:val="24"/>
        </w:rPr>
        <w:t>，那就直接赋予普通用户的权限</w:t>
      </w:r>
      <w:r w:rsidR="00D27B77" w:rsidRPr="009D1862">
        <w:rPr>
          <w:sz w:val="24"/>
        </w:rPr>
        <w:t>，</w:t>
      </w:r>
      <w:r w:rsidR="00D27B77" w:rsidRPr="009D1862">
        <w:rPr>
          <w:rFonts w:hint="eastAsia"/>
          <w:sz w:val="24"/>
        </w:rPr>
        <w:t>例如：</w:t>
      </w:r>
    </w:p>
    <w:p w14:paraId="5182AD54" w14:textId="77777777" w:rsidR="00D27B77" w:rsidRPr="00D27B77" w:rsidRDefault="00D27B77" w:rsidP="00D27B7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chown  -R  hadoop:hadoop   /var/run/hdfs-sockets/</w:t>
      </w:r>
    </w:p>
    <w:p w14:paraId="48CB0F08" w14:textId="048FC123" w:rsidR="00D27B77" w:rsidRDefault="00D27B77" w:rsidP="002447BB">
      <w:pPr>
        <w:spacing w:line="360" w:lineRule="auto"/>
        <w:ind w:firstLineChars="200" w:firstLine="480"/>
        <w:rPr>
          <w:sz w:val="24"/>
        </w:rPr>
      </w:pPr>
      <w:r w:rsidRPr="002447BB">
        <w:rPr>
          <w:rFonts w:hint="eastAsia"/>
          <w:sz w:val="24"/>
        </w:rPr>
        <w:t>因为这里直接用的</w:t>
      </w:r>
      <w:r w:rsidRPr="002447BB">
        <w:rPr>
          <w:rFonts w:hint="eastAsia"/>
          <w:sz w:val="24"/>
        </w:rPr>
        <w:t>root</w:t>
      </w:r>
      <w:r w:rsidRPr="002447BB">
        <w:rPr>
          <w:rFonts w:hint="eastAsia"/>
          <w:sz w:val="24"/>
        </w:rPr>
        <w:t>用户，所以不需要赋权限了</w:t>
      </w:r>
      <w:r w:rsidR="002447BB">
        <w:rPr>
          <w:rFonts w:hint="eastAsia"/>
          <w:sz w:val="24"/>
        </w:rPr>
        <w:t>。</w:t>
      </w:r>
    </w:p>
    <w:p w14:paraId="23F61EFE" w14:textId="46EADE2A" w:rsidR="00B93F3F" w:rsidRDefault="00B93F3F" w:rsidP="00B93F3F">
      <w:pPr>
        <w:pStyle w:val="3"/>
      </w:pPr>
      <w:bookmarkStart w:id="34" w:name="_Toc11009614"/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t>hive</w:t>
      </w:r>
      <w:bookmarkEnd w:id="34"/>
    </w:p>
    <w:p w14:paraId="3A699302" w14:textId="40C2EECE" w:rsidR="007C6541" w:rsidRDefault="00875D8E" w:rsidP="007C6541">
      <w:pPr>
        <w:spacing w:line="360" w:lineRule="auto"/>
        <w:ind w:firstLineChars="200" w:firstLine="480"/>
        <w:rPr>
          <w:sz w:val="24"/>
        </w:rPr>
      </w:pPr>
      <w:r w:rsidRPr="00875D8E">
        <w:rPr>
          <w:sz w:val="24"/>
        </w:rPr>
        <w:t>在</w:t>
      </w:r>
      <w:r w:rsidRPr="00875D8E">
        <w:rPr>
          <w:sz w:val="24"/>
        </w:rPr>
        <w:t>node-1</w:t>
      </w:r>
      <w:r w:rsidRPr="00875D8E">
        <w:rPr>
          <w:sz w:val="24"/>
        </w:rPr>
        <w:t>上执行下述命令分别启动</w:t>
      </w:r>
      <w:r w:rsidRPr="00875D8E">
        <w:rPr>
          <w:sz w:val="24"/>
        </w:rPr>
        <w:t>hive metastore</w:t>
      </w:r>
      <w:r w:rsidRPr="00875D8E">
        <w:rPr>
          <w:sz w:val="24"/>
        </w:rPr>
        <w:t>服务和</w:t>
      </w:r>
      <w:r w:rsidRPr="00875D8E">
        <w:rPr>
          <w:sz w:val="24"/>
        </w:rPr>
        <w:t>hadoop</w:t>
      </w:r>
      <w:r w:rsidR="007C6541">
        <w:rPr>
          <w:rFonts w:hint="eastAsia"/>
          <w:sz w:val="24"/>
        </w:rPr>
        <w:t>。</w:t>
      </w:r>
    </w:p>
    <w:p w14:paraId="1424796F" w14:textId="62013918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 /export/servers/hive</w:t>
      </w:r>
    </w:p>
    <w:p w14:paraId="5653439B" w14:textId="77777777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 bin/hive --service metastore &amp;</w:t>
      </w:r>
    </w:p>
    <w:p w14:paraId="11502A7B" w14:textId="5573653C" w:rsidR="007C6541" w:rsidRDefault="002A1ADF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nohup bin/hive 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EF5177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C25C36"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hiveserver2 &amp;</w:t>
      </w:r>
    </w:p>
    <w:p w14:paraId="521AE7E8" w14:textId="77777777" w:rsidR="00735008" w:rsidRPr="00C25C36" w:rsidRDefault="00735008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68E49E9" w14:textId="121E5835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/export/servers/hadoop-2.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7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5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163A9C6" w14:textId="5712999C" w:rsidR="00C25C36" w:rsidRPr="00C25C36" w:rsidRDefault="00C25C36" w:rsidP="00B7532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sbin/stop-dfs.sh</w:t>
      </w:r>
      <w:r w:rsidR="00B7532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 |</w:t>
      </w:r>
      <w:r w:rsidR="00B7532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sbin/start-dfs.sh</w:t>
      </w:r>
    </w:p>
    <w:p w14:paraId="30F89AC2" w14:textId="0A2E2CE8" w:rsidR="00C25C36" w:rsidRDefault="001B0420" w:rsidP="004B0CE0">
      <w:pPr>
        <w:pStyle w:val="3"/>
      </w:pPr>
      <w:bookmarkStart w:id="35" w:name="_Toc11009615"/>
      <w:r>
        <w:rPr>
          <w:rFonts w:hint="eastAsia"/>
        </w:rPr>
        <w:t>复制</w:t>
      </w:r>
      <w:r w:rsidR="004B0CE0">
        <w:rPr>
          <w:rFonts w:hint="eastAsia"/>
        </w:rPr>
        <w:t>hadoop</w:t>
      </w:r>
      <w:r w:rsidR="004B0CE0">
        <w:rPr>
          <w:rFonts w:hint="eastAsia"/>
        </w:rPr>
        <w:t>、</w:t>
      </w:r>
      <w:r w:rsidR="004B0CE0">
        <w:t>hive</w:t>
      </w:r>
      <w:r w:rsidR="004B0CE0">
        <w:t>配置文件</w:t>
      </w:r>
      <w:bookmarkEnd w:id="35"/>
    </w:p>
    <w:p w14:paraId="14CC1A4D" w14:textId="5F8AA690" w:rsidR="0047312D" w:rsidRPr="0047312D" w:rsidRDefault="0047312D" w:rsidP="0047312D">
      <w:pPr>
        <w:spacing w:line="360" w:lineRule="auto"/>
        <w:ind w:firstLineChars="200" w:firstLine="480"/>
        <w:rPr>
          <w:sz w:val="24"/>
        </w:rPr>
      </w:pPr>
      <w:r w:rsidRPr="0047312D">
        <w:rPr>
          <w:rFonts w:hint="eastAsia"/>
          <w:sz w:val="24"/>
          <w:shd w:val="pct15" w:color="auto" w:fill="FFFFFF"/>
        </w:rPr>
        <w:t>impala</w:t>
      </w:r>
      <w:r w:rsidRPr="0047312D">
        <w:rPr>
          <w:rFonts w:hint="eastAsia"/>
          <w:sz w:val="24"/>
          <w:shd w:val="pct15" w:color="auto" w:fill="FFFFFF"/>
        </w:rPr>
        <w:t>的配置目录为</w:t>
      </w:r>
      <w:r w:rsidRPr="0047312D">
        <w:rPr>
          <w:rFonts w:hint="eastAsia"/>
          <w:sz w:val="24"/>
          <w:shd w:val="pct15" w:color="auto" w:fill="FFFFFF"/>
        </w:rPr>
        <w:t>/etc/impala/conf</w:t>
      </w:r>
      <w:r w:rsidRPr="0047312D">
        <w:rPr>
          <w:rFonts w:hint="eastAsia"/>
          <w:sz w:val="24"/>
        </w:rPr>
        <w:t>，这个路径下面需要把</w:t>
      </w:r>
      <w:r w:rsidRPr="0047312D">
        <w:rPr>
          <w:rFonts w:hint="eastAsia"/>
          <w:sz w:val="24"/>
        </w:rPr>
        <w:t>core-site.xml</w:t>
      </w:r>
      <w:r w:rsidRPr="0047312D">
        <w:rPr>
          <w:rFonts w:hint="eastAsia"/>
          <w:sz w:val="24"/>
        </w:rPr>
        <w:t>，</w:t>
      </w:r>
      <w:r w:rsidRPr="0047312D">
        <w:rPr>
          <w:rFonts w:hint="eastAsia"/>
          <w:sz w:val="24"/>
        </w:rPr>
        <w:t>hdfs-site.xml</w:t>
      </w:r>
      <w:r w:rsidRPr="0047312D">
        <w:rPr>
          <w:rFonts w:hint="eastAsia"/>
          <w:sz w:val="24"/>
        </w:rPr>
        <w:t>以及</w:t>
      </w:r>
      <w:r w:rsidRPr="0047312D">
        <w:rPr>
          <w:rFonts w:hint="eastAsia"/>
          <w:sz w:val="24"/>
        </w:rPr>
        <w:t>hive-site.xml</w:t>
      </w:r>
      <w:r w:rsidRPr="0047312D">
        <w:rPr>
          <w:rFonts w:hint="eastAsia"/>
          <w:sz w:val="24"/>
        </w:rPr>
        <w:t>。</w:t>
      </w:r>
    </w:p>
    <w:p w14:paraId="7519B7D6" w14:textId="6524BF4C" w:rsidR="0047312D" w:rsidRPr="004B546F" w:rsidRDefault="0047312D" w:rsidP="004B546F">
      <w:pPr>
        <w:spacing w:line="360" w:lineRule="auto"/>
        <w:ind w:firstLineChars="200" w:firstLine="480"/>
        <w:rPr>
          <w:sz w:val="24"/>
        </w:rPr>
      </w:pPr>
      <w:r w:rsidRPr="004B546F">
        <w:rPr>
          <w:rFonts w:hint="eastAsia"/>
          <w:color w:val="FF0000"/>
          <w:sz w:val="24"/>
          <w:shd w:val="pct15" w:color="auto" w:fill="FFFFFF"/>
        </w:rPr>
        <w:t>所有节点执行以下命令</w:t>
      </w:r>
    </w:p>
    <w:p w14:paraId="76AE91F6" w14:textId="51C8F109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/etc/hadoop/core-site.xml /etc/impala/conf/core-site.xml</w:t>
      </w:r>
    </w:p>
    <w:p w14:paraId="22228913" w14:textId="2DFF04BD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/etc/hadoop/hdfs-site.xml /etc/impala/conf/hdfs-site.xml</w:t>
      </w:r>
    </w:p>
    <w:p w14:paraId="1CFDB0B1" w14:textId="748EC2E3" w:rsidR="004B0CE0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/export/servers/hive/conf/hive-site.xml /etc/impala/conf/hive-site.xml</w:t>
      </w:r>
    </w:p>
    <w:p w14:paraId="7864B83B" w14:textId="67680586" w:rsidR="002E7978" w:rsidRDefault="009E660E" w:rsidP="009E660E">
      <w:pPr>
        <w:pStyle w:val="2"/>
      </w:pPr>
      <w:bookmarkStart w:id="36" w:name="_Toc11009616"/>
      <w:r>
        <w:rPr>
          <w:rFonts w:hint="eastAsia"/>
        </w:rPr>
        <w:lastRenderedPageBreak/>
        <w:t>修改</w:t>
      </w:r>
      <w:r>
        <w:rPr>
          <w:rFonts w:hint="eastAsia"/>
        </w:rPr>
        <w:t>impala</w:t>
      </w:r>
      <w:r>
        <w:rPr>
          <w:rFonts w:hint="eastAsia"/>
        </w:rPr>
        <w:t>配置</w:t>
      </w:r>
      <w:bookmarkEnd w:id="36"/>
    </w:p>
    <w:p w14:paraId="5D9D27F9" w14:textId="7E51DCD4" w:rsidR="004B546F" w:rsidRDefault="004B546F" w:rsidP="004B546F">
      <w:pPr>
        <w:pStyle w:val="3"/>
      </w:pPr>
      <w:bookmarkStart w:id="37" w:name="_Toc11009617"/>
      <w:r>
        <w:rPr>
          <w:rFonts w:hint="eastAsia"/>
        </w:rPr>
        <w:t>修改</w:t>
      </w:r>
      <w:r>
        <w:rPr>
          <w:rFonts w:hint="eastAsia"/>
        </w:rPr>
        <w:t>impala</w:t>
      </w:r>
      <w:r>
        <w:rPr>
          <w:rFonts w:hint="eastAsia"/>
        </w:rPr>
        <w:t>默认配置</w:t>
      </w:r>
      <w:bookmarkEnd w:id="37"/>
    </w:p>
    <w:p w14:paraId="4D0A2425" w14:textId="1DBD2367" w:rsidR="00A806C3" w:rsidRPr="008504DF" w:rsidRDefault="00A806C3" w:rsidP="00A806C3">
      <w:pPr>
        <w:spacing w:line="360" w:lineRule="auto"/>
        <w:ind w:firstLineChars="200" w:firstLine="480"/>
        <w:rPr>
          <w:sz w:val="24"/>
        </w:rPr>
      </w:pPr>
      <w:r w:rsidRPr="008504DF">
        <w:rPr>
          <w:rFonts w:hint="eastAsia"/>
          <w:color w:val="FF0000"/>
          <w:sz w:val="24"/>
          <w:shd w:val="pct15" w:color="auto" w:fill="FFFFFF"/>
        </w:rPr>
        <w:t>所有节点</w:t>
      </w:r>
      <w:r w:rsidRPr="008504DF">
        <w:rPr>
          <w:rFonts w:hint="eastAsia"/>
          <w:sz w:val="24"/>
        </w:rPr>
        <w:t>更改</w:t>
      </w:r>
      <w:r w:rsidRPr="008504DF">
        <w:rPr>
          <w:rFonts w:hint="eastAsia"/>
          <w:sz w:val="24"/>
        </w:rPr>
        <w:t>impala</w:t>
      </w:r>
      <w:r w:rsidRPr="008504DF">
        <w:rPr>
          <w:rFonts w:hint="eastAsia"/>
          <w:sz w:val="24"/>
        </w:rPr>
        <w:t>默认配置文件</w:t>
      </w:r>
    </w:p>
    <w:p w14:paraId="19197829" w14:textId="77777777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/etc/default/impala</w:t>
      </w:r>
    </w:p>
    <w:p w14:paraId="012389C6" w14:textId="7F73F4CB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IMPALA_CATALOG_SERVICE_HOST=node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1158D348" w14:textId="5ACEC9BA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IMPALA_STATE_STORE_HOST=node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02A76BC6" w14:textId="76F61715" w:rsidR="004B546F" w:rsidRDefault="004B546F" w:rsidP="004B546F">
      <w:pPr>
        <w:pStyle w:val="3"/>
      </w:pPr>
      <w:bookmarkStart w:id="38" w:name="_Toc11009618"/>
      <w:r>
        <w:rPr>
          <w:rFonts w:hint="eastAsia"/>
        </w:rPr>
        <w:t>添加</w:t>
      </w:r>
      <w:r>
        <w:rPr>
          <w:rFonts w:hint="eastAsia"/>
        </w:rPr>
        <w:t>mysql</w:t>
      </w:r>
      <w:r>
        <w:rPr>
          <w:rFonts w:hint="eastAsia"/>
        </w:rPr>
        <w:t>驱动</w:t>
      </w:r>
      <w:bookmarkEnd w:id="38"/>
    </w:p>
    <w:p w14:paraId="488930B3" w14:textId="69DE0D6A" w:rsidR="008504DF" w:rsidRDefault="002F16E4" w:rsidP="002F16E4">
      <w:pPr>
        <w:spacing w:line="360" w:lineRule="auto"/>
        <w:ind w:firstLineChars="200" w:firstLine="480"/>
        <w:rPr>
          <w:sz w:val="24"/>
        </w:rPr>
      </w:pPr>
      <w:r w:rsidRPr="002F16E4">
        <w:rPr>
          <w:rFonts w:hint="eastAsia"/>
          <w:sz w:val="24"/>
        </w:rPr>
        <w:t>通过配置</w:t>
      </w:r>
      <w:r w:rsidRPr="002F16E4">
        <w:rPr>
          <w:sz w:val="24"/>
        </w:rPr>
        <w:t>/etc/default/impala</w:t>
      </w:r>
      <w:r w:rsidRPr="002F16E4">
        <w:rPr>
          <w:sz w:val="24"/>
        </w:rPr>
        <w:t>中可以发现已经指定了</w:t>
      </w:r>
      <w:r w:rsidRPr="002F16E4">
        <w:rPr>
          <w:sz w:val="24"/>
        </w:rPr>
        <w:t>mysql</w:t>
      </w:r>
      <w:r w:rsidRPr="002F16E4">
        <w:rPr>
          <w:sz w:val="24"/>
        </w:rPr>
        <w:t>驱动的位置名字</w:t>
      </w:r>
      <w:r w:rsidRPr="002F16E4">
        <w:rPr>
          <w:rFonts w:hint="eastAsia"/>
          <w:sz w:val="24"/>
        </w:rPr>
        <w:t>。</w:t>
      </w:r>
    </w:p>
    <w:p w14:paraId="49258B93" w14:textId="33BC4B8D" w:rsidR="00C136AD" w:rsidRDefault="00C136AD" w:rsidP="002F16E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9AB3F9B" wp14:editId="6DF96710">
            <wp:extent cx="5274310" cy="2896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07" w14:textId="27FED234" w:rsidR="005E5758" w:rsidRDefault="005E5758" w:rsidP="002F16E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使用软链接指向该路径即可</w:t>
      </w:r>
      <w:r w:rsidR="001C40FB">
        <w:rPr>
          <w:rFonts w:hint="eastAsia"/>
          <w:sz w:val="24"/>
        </w:rPr>
        <w:t>（</w:t>
      </w:r>
      <w:r w:rsidR="001C40FB">
        <w:rPr>
          <w:rFonts w:hint="eastAsia"/>
          <w:sz w:val="24"/>
        </w:rPr>
        <w:t>3</w:t>
      </w:r>
      <w:r w:rsidR="001C40FB">
        <w:rPr>
          <w:rFonts w:hint="eastAsia"/>
          <w:sz w:val="24"/>
        </w:rPr>
        <w:t>台机器都需要执行）</w:t>
      </w:r>
    </w:p>
    <w:p w14:paraId="2A23FFB8" w14:textId="269F188C" w:rsidR="005E5758" w:rsidRPr="005E5758" w:rsidRDefault="005E5758" w:rsidP="005E575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ln -s </w:t>
      </w:r>
      <w:r w:rsidR="005814C7" w:rsidRPr="005814C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/export/servers/hive/lib/mysql-connector-java-5.1.32.jar</w:t>
      </w:r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/usr/share/java/mysql-connector-java.jar</w:t>
      </w:r>
    </w:p>
    <w:p w14:paraId="59E066FB" w14:textId="253866C2" w:rsidR="004B546F" w:rsidRDefault="004B546F" w:rsidP="004B546F">
      <w:pPr>
        <w:pStyle w:val="3"/>
      </w:pPr>
      <w:bookmarkStart w:id="39" w:name="_Toc11009619"/>
      <w:r>
        <w:rPr>
          <w:rFonts w:hint="eastAsia"/>
        </w:rPr>
        <w:t>修改</w:t>
      </w:r>
      <w:r w:rsidRPr="004B546F">
        <w:t>bigtop</w:t>
      </w:r>
      <w:r w:rsidR="00AC560F">
        <w:t>配置</w:t>
      </w:r>
      <w:bookmarkEnd w:id="39"/>
    </w:p>
    <w:p w14:paraId="78ED9D54" w14:textId="0BCD3803" w:rsidR="00090C50" w:rsidRPr="00090C50" w:rsidRDefault="00090C50" w:rsidP="00090C50">
      <w:pPr>
        <w:spacing w:line="360" w:lineRule="auto"/>
        <w:ind w:firstLineChars="200" w:firstLine="480"/>
        <w:rPr>
          <w:sz w:val="24"/>
        </w:rPr>
      </w:pPr>
      <w:r w:rsidRPr="00090C50">
        <w:rPr>
          <w:rFonts w:hint="eastAsia"/>
          <w:sz w:val="24"/>
        </w:rPr>
        <w:t>修改</w:t>
      </w:r>
      <w:r w:rsidRPr="00090C50">
        <w:rPr>
          <w:rFonts w:hint="eastAsia"/>
          <w:sz w:val="24"/>
        </w:rPr>
        <w:t>bigtop</w:t>
      </w:r>
      <w:r w:rsidRPr="00090C50">
        <w:rPr>
          <w:rFonts w:hint="eastAsia"/>
          <w:sz w:val="24"/>
        </w:rPr>
        <w:t>的</w:t>
      </w:r>
      <w:r w:rsidRPr="00090C50">
        <w:rPr>
          <w:rFonts w:hint="eastAsia"/>
          <w:sz w:val="24"/>
        </w:rPr>
        <w:t>java_home</w:t>
      </w:r>
      <w:r w:rsidRPr="00090C50">
        <w:rPr>
          <w:rFonts w:hint="eastAsia"/>
          <w:sz w:val="24"/>
        </w:rPr>
        <w:t>路径</w:t>
      </w:r>
      <w:r w:rsidR="00304B8E">
        <w:rPr>
          <w:rFonts w:hint="eastAsia"/>
          <w:sz w:val="24"/>
        </w:rPr>
        <w:t>（</w:t>
      </w:r>
      <w:r w:rsidR="00304B8E">
        <w:rPr>
          <w:rFonts w:hint="eastAsia"/>
          <w:sz w:val="24"/>
        </w:rPr>
        <w:t>3</w:t>
      </w:r>
      <w:r w:rsidR="00304B8E">
        <w:rPr>
          <w:rFonts w:hint="eastAsia"/>
          <w:sz w:val="24"/>
        </w:rPr>
        <w:t>台机器）</w:t>
      </w:r>
    </w:p>
    <w:p w14:paraId="4EB9A018" w14:textId="77777777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/etc/default/bigtop-utils</w:t>
      </w:r>
    </w:p>
    <w:p w14:paraId="00CA17CD" w14:textId="57001EE0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 JAVA_HOME=</w:t>
      </w:r>
      <w:r w:rsidR="00800BC6" w:rsidRPr="00800BC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/export/servers/jdk1.8.0_65</w:t>
      </w:r>
    </w:p>
    <w:p w14:paraId="6B023707" w14:textId="5DF96A92" w:rsidR="002C2112" w:rsidRDefault="002C2112" w:rsidP="002C2112">
      <w:pPr>
        <w:pStyle w:val="2"/>
      </w:pPr>
      <w:bookmarkStart w:id="40" w:name="_Toc11009620"/>
      <w:r>
        <w:rPr>
          <w:rFonts w:hint="eastAsia"/>
        </w:rPr>
        <w:lastRenderedPageBreak/>
        <w:t>启动</w:t>
      </w:r>
      <w:r w:rsidR="009B4F81">
        <w:rPr>
          <w:rFonts w:hint="eastAsia"/>
        </w:rPr>
        <w:t>、关闭</w:t>
      </w:r>
      <w:r>
        <w:rPr>
          <w:rFonts w:hint="eastAsia"/>
        </w:rPr>
        <w:t>impala</w:t>
      </w:r>
      <w:r>
        <w:rPr>
          <w:rFonts w:hint="eastAsia"/>
        </w:rPr>
        <w:t>服务</w:t>
      </w:r>
      <w:bookmarkEnd w:id="40"/>
    </w:p>
    <w:p w14:paraId="52D9D1E2" w14:textId="60A8E73D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主节点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3</w:t>
      </w:r>
      <w:r w:rsidRPr="007E0CD1">
        <w:rPr>
          <w:rFonts w:hint="eastAsia"/>
          <w:sz w:val="24"/>
        </w:rPr>
        <w:t>启动以下三个服务进程</w:t>
      </w:r>
    </w:p>
    <w:p w14:paraId="0955B521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impala-state-store start</w:t>
      </w:r>
    </w:p>
    <w:p w14:paraId="3812674A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impala-catalog start</w:t>
      </w:r>
    </w:p>
    <w:p w14:paraId="3511537B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impala-server start</w:t>
      </w:r>
    </w:p>
    <w:p w14:paraId="74BC681A" w14:textId="77777777" w:rsidR="007E0CD1" w:rsidRDefault="007E0CD1" w:rsidP="007E0CD1"/>
    <w:p w14:paraId="7AF2A627" w14:textId="13E635F9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从节点启动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1</w:t>
      </w:r>
      <w:r w:rsidRPr="007E0CD1">
        <w:rPr>
          <w:rFonts w:hint="eastAsia"/>
          <w:sz w:val="24"/>
        </w:rPr>
        <w:t>与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2</w:t>
      </w:r>
      <w:r w:rsidRPr="007E0CD1">
        <w:rPr>
          <w:rFonts w:hint="eastAsia"/>
          <w:sz w:val="24"/>
        </w:rPr>
        <w:t>启动</w:t>
      </w:r>
      <w:r w:rsidRPr="007E0CD1">
        <w:rPr>
          <w:rFonts w:hint="eastAsia"/>
          <w:sz w:val="24"/>
        </w:rPr>
        <w:t>impala-server</w:t>
      </w:r>
    </w:p>
    <w:p w14:paraId="49DD17FC" w14:textId="77777777" w:rsidR="007E0CD1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 impala-server  start</w:t>
      </w:r>
    </w:p>
    <w:p w14:paraId="20170652" w14:textId="77777777" w:rsidR="00153B34" w:rsidRPr="00B01229" w:rsidRDefault="00153B34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1EDF517" w14:textId="77777777" w:rsidR="007E0CD1" w:rsidRPr="00153B34" w:rsidRDefault="007E0CD1" w:rsidP="00153B34">
      <w:pPr>
        <w:spacing w:line="360" w:lineRule="auto"/>
        <w:ind w:firstLineChars="200" w:firstLine="480"/>
        <w:rPr>
          <w:sz w:val="24"/>
        </w:rPr>
      </w:pPr>
      <w:r w:rsidRPr="00153B34">
        <w:rPr>
          <w:rFonts w:hint="eastAsia"/>
          <w:sz w:val="24"/>
        </w:rPr>
        <w:t>查看</w:t>
      </w:r>
      <w:r w:rsidRPr="00153B34">
        <w:rPr>
          <w:rFonts w:hint="eastAsia"/>
          <w:sz w:val="24"/>
        </w:rPr>
        <w:t>impala</w:t>
      </w:r>
      <w:r w:rsidRPr="00153B34">
        <w:rPr>
          <w:rFonts w:hint="eastAsia"/>
          <w:sz w:val="24"/>
        </w:rPr>
        <w:t>进程是否存在</w:t>
      </w:r>
    </w:p>
    <w:p w14:paraId="3740E516" w14:textId="60E04553" w:rsidR="002F7E7A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ps -ef | grep impala</w:t>
      </w:r>
    </w:p>
    <w:p w14:paraId="1E7027D4" w14:textId="6F9DE8BD" w:rsidR="007C15B7" w:rsidRDefault="007C15B7" w:rsidP="00B0122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7F68FED" wp14:editId="26A92474">
            <wp:extent cx="5274310" cy="1256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DC6" w14:textId="447A51C8" w:rsidR="00736F5A" w:rsidRDefault="000D60F3" w:rsidP="000D60F3">
      <w:pPr>
        <w:spacing w:line="360" w:lineRule="auto"/>
        <w:ind w:firstLineChars="200" w:firstLine="480"/>
        <w:rPr>
          <w:sz w:val="24"/>
        </w:rPr>
      </w:pPr>
      <w:r w:rsidRPr="000D60F3">
        <w:rPr>
          <w:rFonts w:hint="eastAsia"/>
          <w:sz w:val="24"/>
        </w:rPr>
        <w:t>启动之后所有关于</w:t>
      </w:r>
      <w:r w:rsidRPr="000D60F3">
        <w:rPr>
          <w:rFonts w:hint="eastAsia"/>
          <w:sz w:val="24"/>
        </w:rPr>
        <w:t>impala</w:t>
      </w:r>
      <w:r w:rsidRPr="000D60F3">
        <w:rPr>
          <w:rFonts w:hint="eastAsia"/>
          <w:sz w:val="24"/>
        </w:rPr>
        <w:t>的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日志默认都在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/var/log/impala</w:t>
      </w:r>
      <w:r w:rsidRPr="000D60F3">
        <w:rPr>
          <w:rFonts w:hint="eastAsia"/>
          <w:sz w:val="24"/>
        </w:rPr>
        <w:t xml:space="preserve"> </w:t>
      </w:r>
    </w:p>
    <w:p w14:paraId="23A05155" w14:textId="12885647" w:rsidR="009B4F81" w:rsidRDefault="009B4F81" w:rsidP="000D60F3">
      <w:pPr>
        <w:spacing w:line="360" w:lineRule="auto"/>
        <w:ind w:firstLineChars="200" w:firstLine="480"/>
        <w:rPr>
          <w:sz w:val="24"/>
        </w:rPr>
      </w:pPr>
      <w:r w:rsidRPr="00602463">
        <w:rPr>
          <w:sz w:val="24"/>
          <w:highlight w:val="yellow"/>
        </w:rPr>
        <w:t>如果需要关闭</w:t>
      </w:r>
      <w:r w:rsidRPr="00602463">
        <w:rPr>
          <w:sz w:val="24"/>
          <w:highlight w:val="yellow"/>
        </w:rPr>
        <w:t>impala</w:t>
      </w:r>
      <w:r w:rsidRPr="00602463">
        <w:rPr>
          <w:sz w:val="24"/>
          <w:highlight w:val="yellow"/>
        </w:rPr>
        <w:t>服务</w:t>
      </w:r>
      <w:r w:rsidRPr="00602463">
        <w:rPr>
          <w:rFonts w:hint="eastAsia"/>
          <w:sz w:val="24"/>
          <w:highlight w:val="yellow"/>
        </w:rPr>
        <w:t xml:space="preserve"> </w:t>
      </w:r>
      <w:r w:rsidRPr="00602463">
        <w:rPr>
          <w:rFonts w:hint="eastAsia"/>
          <w:sz w:val="24"/>
          <w:highlight w:val="yellow"/>
        </w:rPr>
        <w:t>把命令中的</w:t>
      </w:r>
      <w:r w:rsidRPr="00602463">
        <w:rPr>
          <w:rFonts w:hint="eastAsia"/>
          <w:sz w:val="24"/>
          <w:highlight w:val="yellow"/>
        </w:rPr>
        <w:t>start</w:t>
      </w:r>
      <w:r w:rsidRPr="00602463">
        <w:rPr>
          <w:rFonts w:hint="eastAsia"/>
          <w:sz w:val="24"/>
          <w:highlight w:val="yellow"/>
        </w:rPr>
        <w:t>该成</w:t>
      </w:r>
      <w:r w:rsidRPr="00602463">
        <w:rPr>
          <w:rFonts w:hint="eastAsia"/>
          <w:sz w:val="24"/>
          <w:highlight w:val="yellow"/>
        </w:rPr>
        <w:t>stop</w:t>
      </w:r>
      <w:r w:rsidRPr="00602463">
        <w:rPr>
          <w:rFonts w:hint="eastAsia"/>
          <w:sz w:val="24"/>
          <w:highlight w:val="yellow"/>
        </w:rPr>
        <w:t>即可</w:t>
      </w:r>
      <w:r>
        <w:rPr>
          <w:rFonts w:hint="eastAsia"/>
          <w:sz w:val="24"/>
        </w:rPr>
        <w:t>。注意如果关闭之后进程依然驻留，可以采取下述方式删除。正常情况下是随着关闭消失的。</w:t>
      </w:r>
    </w:p>
    <w:p w14:paraId="31CAE0ED" w14:textId="4095B5ED" w:rsidR="005A46F3" w:rsidRDefault="005A46F3" w:rsidP="000D60F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解决方式：</w:t>
      </w:r>
    </w:p>
    <w:p w14:paraId="0495E869" w14:textId="185CFFDA" w:rsidR="005A46F3" w:rsidRDefault="005A46F3" w:rsidP="000D60F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D015D4" wp14:editId="43E2325E">
            <wp:extent cx="4900085" cy="10821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F7D" w14:textId="56AC06AF" w:rsidR="00406C12" w:rsidRDefault="00406C12" w:rsidP="00406C12">
      <w:pPr>
        <w:pStyle w:val="3"/>
      </w:pPr>
      <w:bookmarkStart w:id="41" w:name="_Toc11009621"/>
      <w:r>
        <w:rPr>
          <w:rFonts w:hint="eastAsia"/>
        </w:rPr>
        <w:t>impala</w:t>
      </w:r>
      <w:r>
        <w:t xml:space="preserve"> web ui</w:t>
      </w:r>
      <w:bookmarkEnd w:id="41"/>
    </w:p>
    <w:p w14:paraId="1A54193B" w14:textId="3D69A06E" w:rsidR="001B349E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r w:rsidRPr="001B349E">
        <w:rPr>
          <w:rFonts w:hint="eastAsia"/>
          <w:sz w:val="24"/>
        </w:rPr>
        <w:t>impalad</w:t>
      </w:r>
      <w:r w:rsidRPr="001B349E">
        <w:rPr>
          <w:rFonts w:hint="eastAsia"/>
          <w:sz w:val="24"/>
        </w:rPr>
        <w:t>的管理界面</w:t>
      </w:r>
      <w:r w:rsidR="006E558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http://node-</w:t>
      </w:r>
      <w:r w:rsidRPr="00D834D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3:25000/</w:t>
      </w:r>
    </w:p>
    <w:p w14:paraId="55EBEB3A" w14:textId="183C64F2" w:rsidR="00406C12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r w:rsidRPr="001B349E">
        <w:rPr>
          <w:rFonts w:hint="eastAsia"/>
          <w:sz w:val="24"/>
        </w:rPr>
        <w:t>statestored</w:t>
      </w:r>
      <w:r w:rsidRPr="001B349E">
        <w:rPr>
          <w:rFonts w:hint="eastAsia"/>
          <w:sz w:val="24"/>
        </w:rPr>
        <w:t>的管理界面</w:t>
      </w:r>
      <w:hyperlink r:id="rId33" w:history="1">
        <w:r w:rsidR="00BE4105" w:rsidRPr="00980637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http://node-3:25010/</w:t>
        </w:r>
      </w:hyperlink>
    </w:p>
    <w:p w14:paraId="4BB0BABA" w14:textId="55F84F61" w:rsidR="00BE4105" w:rsidRPr="00BE4105" w:rsidRDefault="00BE4105" w:rsidP="00BE410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BE410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62B5E7D0" w14:textId="599202F4" w:rsidR="00D45FA7" w:rsidRDefault="00D45FA7" w:rsidP="00D45FA7">
      <w:pPr>
        <w:pStyle w:val="1"/>
      </w:pPr>
      <w:bookmarkStart w:id="42" w:name="_Toc11009622"/>
      <w:r>
        <w:rPr>
          <w:rFonts w:hint="eastAsia"/>
        </w:rPr>
        <w:lastRenderedPageBreak/>
        <w:t>Impala</w:t>
      </w:r>
      <w:r w:rsidR="00ED61DC">
        <w:rPr>
          <w:rFonts w:hint="eastAsia"/>
        </w:rPr>
        <w:t>-shell</w:t>
      </w:r>
      <w:r w:rsidR="006D4B2F">
        <w:rPr>
          <w:rFonts w:hint="eastAsia"/>
        </w:rPr>
        <w:t>命令</w:t>
      </w:r>
      <w:r w:rsidR="00964D58">
        <w:rPr>
          <w:rFonts w:hint="eastAsia"/>
        </w:rPr>
        <w:t>参数</w:t>
      </w:r>
      <w:bookmarkEnd w:id="42"/>
    </w:p>
    <w:p w14:paraId="0AD73A2F" w14:textId="5BF51F42" w:rsidR="00ED61DC" w:rsidRDefault="001D2A9B" w:rsidP="00ED61DC">
      <w:pPr>
        <w:pStyle w:val="2"/>
      </w:pPr>
      <w:bookmarkStart w:id="43" w:name="_Toc11009623"/>
      <w:r>
        <w:rPr>
          <w:rFonts w:hint="eastAsia"/>
        </w:rPr>
        <w:t>impala-shell</w:t>
      </w:r>
      <w:r>
        <w:rPr>
          <w:rFonts w:hint="eastAsia"/>
        </w:rPr>
        <w:t>外部命令</w:t>
      </w:r>
      <w:bookmarkEnd w:id="43"/>
    </w:p>
    <w:p w14:paraId="2DB48C17" w14:textId="264770FA" w:rsidR="00922E5F" w:rsidRDefault="00922E5F" w:rsidP="003A5B13">
      <w:pPr>
        <w:spacing w:line="360" w:lineRule="auto"/>
        <w:ind w:firstLineChars="200" w:firstLine="480"/>
        <w:rPr>
          <w:sz w:val="24"/>
        </w:rPr>
      </w:pPr>
      <w:r w:rsidRPr="00922E5F">
        <w:rPr>
          <w:rFonts w:hint="eastAsia"/>
          <w:sz w:val="24"/>
        </w:rPr>
        <w:t>所谓的外部命令指的是</w:t>
      </w:r>
      <w:r w:rsidRPr="00922E5F">
        <w:rPr>
          <w:rFonts w:hint="eastAsia"/>
          <w:sz w:val="24"/>
          <w:highlight w:val="yellow"/>
        </w:rPr>
        <w:t>不需要</w:t>
      </w:r>
      <w:r w:rsidRPr="00922E5F">
        <w:rPr>
          <w:sz w:val="24"/>
          <w:highlight w:val="yellow"/>
        </w:rPr>
        <w:t>进入到</w:t>
      </w:r>
      <w:r w:rsidRPr="00922E5F">
        <w:rPr>
          <w:sz w:val="24"/>
          <w:highlight w:val="yellow"/>
        </w:rPr>
        <w:t>impala-shell</w:t>
      </w:r>
      <w:r w:rsidRPr="00922E5F">
        <w:rPr>
          <w:sz w:val="24"/>
          <w:highlight w:val="yellow"/>
        </w:rPr>
        <w:t>交互命令行当</w:t>
      </w:r>
      <w:r w:rsidRPr="00922E5F">
        <w:rPr>
          <w:rFonts w:hint="eastAsia"/>
          <w:sz w:val="24"/>
          <w:highlight w:val="yellow"/>
        </w:rPr>
        <w:t>中</w:t>
      </w:r>
      <w:r w:rsidRPr="00922E5F">
        <w:rPr>
          <w:sz w:val="24"/>
          <w:highlight w:val="yellow"/>
        </w:rPr>
        <w:t>即可执行的命令参数</w:t>
      </w:r>
      <w:r>
        <w:rPr>
          <w:rFonts w:hint="eastAsia"/>
          <w:sz w:val="24"/>
          <w:highlight w:val="yellow"/>
        </w:rPr>
        <w:t>。</w:t>
      </w:r>
      <w:r w:rsidRPr="00922E5F">
        <w:rPr>
          <w:rFonts w:hint="eastAsia"/>
          <w:sz w:val="24"/>
        </w:rPr>
        <w:t>im</w:t>
      </w:r>
      <w:r w:rsidRPr="00922E5F">
        <w:rPr>
          <w:sz w:val="24"/>
        </w:rPr>
        <w:t>pala-shell</w:t>
      </w:r>
      <w:r w:rsidRPr="00922E5F">
        <w:rPr>
          <w:sz w:val="24"/>
        </w:rPr>
        <w:t>后面执行的时候可以带很多参数</w:t>
      </w:r>
      <w:r w:rsidRPr="00922E5F">
        <w:rPr>
          <w:rFonts w:hint="eastAsia"/>
          <w:sz w:val="24"/>
        </w:rPr>
        <w:t>。</w:t>
      </w:r>
      <w:r w:rsidR="000222B4" w:rsidRPr="000222B4">
        <w:rPr>
          <w:rFonts w:hint="eastAsia"/>
          <w:sz w:val="24"/>
        </w:rPr>
        <w:t>你可以在</w:t>
      </w:r>
      <w:r w:rsidR="000222B4" w:rsidRPr="003A5B13">
        <w:rPr>
          <w:rFonts w:hint="eastAsia"/>
          <w:color w:val="FF0000"/>
          <w:sz w:val="24"/>
          <w:highlight w:val="yellow"/>
        </w:rPr>
        <w:t>启动</w:t>
      </w:r>
      <w:r w:rsidR="000222B4" w:rsidRPr="003A5B13">
        <w:rPr>
          <w:rFonts w:hint="eastAsia"/>
          <w:color w:val="FF0000"/>
          <w:sz w:val="24"/>
          <w:highlight w:val="yellow"/>
        </w:rPr>
        <w:t xml:space="preserve"> impala-shell </w:t>
      </w:r>
      <w:r w:rsidR="000222B4" w:rsidRPr="003A5B13">
        <w:rPr>
          <w:rFonts w:hint="eastAsia"/>
          <w:color w:val="FF0000"/>
          <w:sz w:val="24"/>
          <w:highlight w:val="yellow"/>
        </w:rPr>
        <w:t>时设置，用于修改命令执行环境</w:t>
      </w:r>
      <w:r w:rsidR="000222B4" w:rsidRPr="000222B4">
        <w:rPr>
          <w:rFonts w:hint="eastAsia"/>
          <w:sz w:val="24"/>
        </w:rPr>
        <w:t>。</w:t>
      </w:r>
    </w:p>
    <w:p w14:paraId="11B92EA0" w14:textId="7FDE1E27" w:rsidR="00EF7C67" w:rsidRDefault="00837077" w:rsidP="00A22021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 –h</w:t>
      </w:r>
      <w:r>
        <w:rPr>
          <w:sz w:val="24"/>
        </w:rPr>
        <w:t>可以帮助我们查看帮助手册</w:t>
      </w:r>
      <w:r w:rsidR="000222B4">
        <w:rPr>
          <w:rFonts w:hint="eastAsia"/>
          <w:sz w:val="24"/>
        </w:rPr>
        <w:t>。也可以参考课程附件资料。</w:t>
      </w:r>
    </w:p>
    <w:p w14:paraId="5C23AEEC" w14:textId="374E742A" w:rsidR="009C076F" w:rsidRDefault="000222B4" w:rsidP="00EF7C6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比如几个常见的：</w:t>
      </w:r>
    </w:p>
    <w:p w14:paraId="57CB329E" w14:textId="7B13C2A5" w:rsidR="000222B4" w:rsidRDefault="000222B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0B4B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–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0B4B79">
        <w:rPr>
          <w:sz w:val="24"/>
        </w:rPr>
        <w:t>刷新</w:t>
      </w:r>
      <w:r w:rsidR="000B4B79">
        <w:rPr>
          <w:sz w:val="24"/>
        </w:rPr>
        <w:t>impala</w:t>
      </w:r>
      <w:r w:rsidR="000B4B79">
        <w:rPr>
          <w:sz w:val="24"/>
        </w:rPr>
        <w:t>元数据</w:t>
      </w:r>
      <w:r w:rsidR="000A6652">
        <w:rPr>
          <w:rFonts w:hint="eastAsia"/>
          <w:sz w:val="24"/>
        </w:rPr>
        <w:t>，</w:t>
      </w:r>
      <w:r w:rsidR="000A6652" w:rsidRPr="000A6652">
        <w:rPr>
          <w:rFonts w:hint="eastAsia"/>
          <w:sz w:val="24"/>
        </w:rPr>
        <w:t>与建立连接后执行</w:t>
      </w:r>
      <w:r w:rsidR="000A6652" w:rsidRPr="000A6652">
        <w:rPr>
          <w:rFonts w:hint="eastAsia"/>
          <w:sz w:val="24"/>
        </w:rPr>
        <w:t xml:space="preserve"> REFRESH </w:t>
      </w:r>
      <w:r w:rsidR="000A6652" w:rsidRPr="000A6652">
        <w:rPr>
          <w:rFonts w:hint="eastAsia"/>
          <w:sz w:val="24"/>
        </w:rPr>
        <w:t>语句效果相同</w:t>
      </w:r>
    </w:p>
    <w:p w14:paraId="401F338B" w14:textId="07DDFFE6" w:rsidR="000A6652" w:rsidRDefault="000A6652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–f 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文件</w:t>
      </w:r>
      <w:r w:rsidR="00D6164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路径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Pr="000A6652">
        <w:rPr>
          <w:rFonts w:hint="eastAsia"/>
          <w:sz w:val="24"/>
        </w:rPr>
        <w:t>执行</w:t>
      </w:r>
      <w:r>
        <w:rPr>
          <w:rFonts w:hint="eastAsia"/>
          <w:sz w:val="24"/>
        </w:rPr>
        <w:t>指的</w:t>
      </w:r>
      <w:r w:rsidRPr="000A6652">
        <w:rPr>
          <w:rFonts w:hint="eastAsia"/>
          <w:sz w:val="24"/>
        </w:rPr>
        <w:t>的</w:t>
      </w:r>
      <w:r>
        <w:rPr>
          <w:rFonts w:hint="eastAsia"/>
          <w:sz w:val="24"/>
        </w:rPr>
        <w:t>sql</w:t>
      </w:r>
      <w:r w:rsidRPr="000A6652">
        <w:rPr>
          <w:rFonts w:hint="eastAsia"/>
          <w:sz w:val="24"/>
        </w:rPr>
        <w:t>查询文件</w:t>
      </w:r>
      <w:r w:rsidR="005F3201">
        <w:rPr>
          <w:rFonts w:hint="eastAsia"/>
          <w:sz w:val="24"/>
        </w:rPr>
        <w:t>。</w:t>
      </w:r>
    </w:p>
    <w:p w14:paraId="5F4F8FFD" w14:textId="3D60C6DB" w:rsidR="00AB3F1E" w:rsidRDefault="00AB3F1E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–i</w:t>
      </w:r>
      <w:r w:rsidRPr="00AB3F1E">
        <w:rPr>
          <w:rFonts w:hint="eastAsia"/>
          <w:sz w:val="24"/>
        </w:rPr>
        <w:t>指定连接运行</w:t>
      </w:r>
      <w:r w:rsidRPr="00AB3F1E">
        <w:rPr>
          <w:rFonts w:hint="eastAsia"/>
          <w:sz w:val="24"/>
        </w:rPr>
        <w:t xml:space="preserve"> impalad </w:t>
      </w:r>
      <w:r w:rsidRPr="00AB3F1E">
        <w:rPr>
          <w:rFonts w:hint="eastAsia"/>
          <w:sz w:val="24"/>
        </w:rPr>
        <w:t>守护进程的主机。默认端口是</w:t>
      </w:r>
      <w:r w:rsidRPr="00AB3F1E">
        <w:rPr>
          <w:rFonts w:hint="eastAsia"/>
          <w:sz w:val="24"/>
        </w:rPr>
        <w:t xml:space="preserve"> 21000</w:t>
      </w:r>
      <w:r w:rsidRPr="00AB3F1E">
        <w:rPr>
          <w:rFonts w:hint="eastAsia"/>
          <w:sz w:val="24"/>
        </w:rPr>
        <w:t>。你可以连接到集群中运行</w:t>
      </w:r>
      <w:r w:rsidRPr="00AB3F1E">
        <w:rPr>
          <w:rFonts w:hint="eastAsia"/>
          <w:sz w:val="24"/>
        </w:rPr>
        <w:t xml:space="preserve"> impalad </w:t>
      </w:r>
      <w:r w:rsidRPr="00AB3F1E">
        <w:rPr>
          <w:rFonts w:hint="eastAsia"/>
          <w:sz w:val="24"/>
        </w:rPr>
        <w:t>的任意主机。</w:t>
      </w:r>
    </w:p>
    <w:p w14:paraId="397E46A1" w14:textId="77B72401" w:rsidR="007202C4" w:rsidRDefault="003064A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–o</w:t>
      </w:r>
      <w:r w:rsidR="007202C4" w:rsidRPr="007202C4">
        <w:rPr>
          <w:rFonts w:hint="eastAsia"/>
          <w:sz w:val="24"/>
        </w:rPr>
        <w:t>保存执行结果到文件当中去</w:t>
      </w:r>
      <w:r w:rsidR="007202C4">
        <w:rPr>
          <w:rFonts w:hint="eastAsia"/>
          <w:sz w:val="24"/>
        </w:rPr>
        <w:t>。</w:t>
      </w:r>
    </w:p>
    <w:p w14:paraId="1C8B58E1" w14:textId="53F3FE8C" w:rsidR="00E61004" w:rsidRDefault="00E61004" w:rsidP="00EF7C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2792483" wp14:editId="0B1F552D">
            <wp:extent cx="5274310" cy="25749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31C" w14:textId="51B5E430" w:rsidR="00632B63" w:rsidRPr="00A22021" w:rsidRDefault="00632B63" w:rsidP="00632B6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1828858" w14:textId="2A45BC8F" w:rsidR="001D2A9B" w:rsidRDefault="001D2A9B" w:rsidP="001D2A9B">
      <w:pPr>
        <w:pStyle w:val="2"/>
      </w:pPr>
      <w:bookmarkStart w:id="44" w:name="_Toc11009624"/>
      <w:r>
        <w:rPr>
          <w:rFonts w:hint="eastAsia"/>
        </w:rPr>
        <w:lastRenderedPageBreak/>
        <w:t>impala-shell</w:t>
      </w:r>
      <w:r>
        <w:rPr>
          <w:rFonts w:hint="eastAsia"/>
        </w:rPr>
        <w:t>内部命令</w:t>
      </w:r>
      <w:bookmarkEnd w:id="44"/>
    </w:p>
    <w:p w14:paraId="47643357" w14:textId="787CD0FB" w:rsidR="00C52017" w:rsidRDefault="00C52017" w:rsidP="00E1684F">
      <w:pPr>
        <w:spacing w:line="360" w:lineRule="auto"/>
        <w:ind w:firstLineChars="200" w:firstLine="480"/>
        <w:rPr>
          <w:sz w:val="24"/>
        </w:rPr>
      </w:pPr>
      <w:r w:rsidRPr="007730C0">
        <w:rPr>
          <w:rFonts w:hint="eastAsia"/>
          <w:sz w:val="24"/>
        </w:rPr>
        <w:t>所谓内部命令是指，</w:t>
      </w:r>
      <w:r w:rsidRPr="007730C0">
        <w:rPr>
          <w:rFonts w:hint="eastAsia"/>
          <w:sz w:val="24"/>
          <w:highlight w:val="yellow"/>
        </w:rPr>
        <w:t>进入</w:t>
      </w:r>
      <w:r w:rsidRPr="007730C0">
        <w:rPr>
          <w:sz w:val="24"/>
          <w:highlight w:val="yellow"/>
        </w:rPr>
        <w:t>impala-shell</w:t>
      </w:r>
      <w:r w:rsidRPr="007730C0">
        <w:rPr>
          <w:sz w:val="24"/>
          <w:highlight w:val="yellow"/>
        </w:rPr>
        <w:t>命令行之后可以执行的语法</w:t>
      </w:r>
      <w:r w:rsidRPr="007730C0">
        <w:rPr>
          <w:rFonts w:hint="eastAsia"/>
          <w:sz w:val="24"/>
        </w:rPr>
        <w:t>。</w:t>
      </w:r>
    </w:p>
    <w:p w14:paraId="676A3819" w14:textId="7084612B" w:rsidR="00E1684F" w:rsidRDefault="006466D3" w:rsidP="00E1684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190B4E5" wp14:editId="628E12EC">
            <wp:extent cx="5274310" cy="13773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3A7" w14:textId="0335C75E" w:rsidR="0058652D" w:rsidRDefault="0058652D" w:rsidP="00E1684F">
      <w:pPr>
        <w:spacing w:line="360" w:lineRule="auto"/>
        <w:ind w:firstLineChars="200" w:firstLine="440"/>
        <w:rPr>
          <w:sz w:val="24"/>
        </w:rPr>
      </w:pPr>
      <w:r w:rsidRPr="0058652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connect</w:t>
      </w:r>
      <w:r w:rsidRPr="0058652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hostname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Pr="0058652D">
        <w:rPr>
          <w:sz w:val="24"/>
        </w:rPr>
        <w:t>连接到指定的机器</w:t>
      </w:r>
      <w:r w:rsidRPr="0058652D">
        <w:rPr>
          <w:sz w:val="24"/>
        </w:rPr>
        <w:t>impalad</w:t>
      </w:r>
      <w:r w:rsidRPr="0058652D">
        <w:rPr>
          <w:sz w:val="24"/>
        </w:rPr>
        <w:t>上去执行</w:t>
      </w:r>
      <w:r>
        <w:rPr>
          <w:rFonts w:hint="eastAsia"/>
          <w:sz w:val="24"/>
        </w:rPr>
        <w:t>。</w:t>
      </w:r>
    </w:p>
    <w:p w14:paraId="4A38CCFB" w14:textId="65B7D7CA" w:rsidR="007F09A9" w:rsidRDefault="007F09A9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8DE4A08" wp14:editId="3DE47757">
            <wp:extent cx="5274310" cy="97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0215" w14:textId="77777777" w:rsidR="00E3055B" w:rsidRDefault="00E305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054AA80" w14:textId="2F98765E" w:rsidR="00E3055B" w:rsidRDefault="00E3055B" w:rsidP="00E1684F">
      <w:pPr>
        <w:spacing w:line="360" w:lineRule="auto"/>
        <w:ind w:firstLineChars="200" w:firstLine="440"/>
        <w:rPr>
          <w:sz w:val="24"/>
        </w:rPr>
      </w:pPr>
      <w:r w:rsidRPr="00E3055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refresh dbname.tablename</w:t>
      </w:r>
      <w:r w:rsidR="00941E02" w:rsidRPr="00941E02">
        <w:rPr>
          <w:rFonts w:hint="eastAsia"/>
          <w:sz w:val="24"/>
        </w:rPr>
        <w:t>增量刷新，刷新某一张表的元数据，主要用于刷新</w:t>
      </w:r>
      <w:r w:rsidR="00941E02" w:rsidRPr="00941E02">
        <w:rPr>
          <w:rFonts w:hint="eastAsia"/>
          <w:sz w:val="24"/>
        </w:rPr>
        <w:t>hive</w:t>
      </w:r>
      <w:r w:rsidR="00941E02" w:rsidRPr="00941E02">
        <w:rPr>
          <w:rFonts w:hint="eastAsia"/>
          <w:sz w:val="24"/>
        </w:rPr>
        <w:t>当中数据表里面的数据改变的情况</w:t>
      </w:r>
      <w:r w:rsidR="00CF7CB0">
        <w:rPr>
          <w:rFonts w:hint="eastAsia"/>
          <w:sz w:val="24"/>
        </w:rPr>
        <w:t>。</w:t>
      </w:r>
    </w:p>
    <w:p w14:paraId="4A524776" w14:textId="789B8C62" w:rsidR="008D301B" w:rsidRDefault="0083245F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2658630" wp14:editId="338E577D">
            <wp:extent cx="5274310" cy="8401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1ED2" w14:textId="77777777" w:rsidR="0072525B" w:rsidRDefault="007252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831E121" w14:textId="0D0942A8" w:rsidR="0072525B" w:rsidRDefault="00D941FD" w:rsidP="00E1684F">
      <w:pPr>
        <w:spacing w:line="360" w:lineRule="auto"/>
        <w:ind w:firstLineChars="200" w:firstLine="440"/>
        <w:rPr>
          <w:sz w:val="24"/>
        </w:rPr>
      </w:pPr>
      <w:r w:rsidRPr="00D941F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invalidate  metadata</w:t>
      </w:r>
      <w:r w:rsidRPr="00D941FD">
        <w:rPr>
          <w:rFonts w:hint="eastAsia"/>
          <w:sz w:val="24"/>
        </w:rPr>
        <w:t>全量刷新，性能消耗较大，主要用于</w:t>
      </w:r>
      <w:r w:rsidRPr="00D941FD">
        <w:rPr>
          <w:rFonts w:hint="eastAsia"/>
          <w:sz w:val="24"/>
        </w:rPr>
        <w:t>hive</w:t>
      </w:r>
      <w:r w:rsidRPr="00D941FD">
        <w:rPr>
          <w:rFonts w:hint="eastAsia"/>
          <w:sz w:val="24"/>
        </w:rPr>
        <w:t>当中新建数据库或者数据库表的时候来进行刷新</w:t>
      </w:r>
      <w:r w:rsidR="00D62E18">
        <w:rPr>
          <w:rFonts w:hint="eastAsia"/>
          <w:sz w:val="24"/>
        </w:rPr>
        <w:t>。</w:t>
      </w:r>
    </w:p>
    <w:p w14:paraId="3D0AB20A" w14:textId="46BEA5E1" w:rsidR="00D60259" w:rsidRDefault="00033AB9" w:rsidP="00033AB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quit/exit</w:t>
      </w: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033AB9">
        <w:rPr>
          <w:rFonts w:hint="eastAsia"/>
          <w:sz w:val="24"/>
        </w:rPr>
        <w:t xml:space="preserve"> </w:t>
      </w:r>
      <w:r w:rsidRPr="00033AB9">
        <w:rPr>
          <w:rFonts w:hint="eastAsia"/>
          <w:sz w:val="24"/>
        </w:rPr>
        <w:t>从</w:t>
      </w:r>
      <w:r w:rsidRPr="00033AB9">
        <w:rPr>
          <w:rFonts w:hint="eastAsia"/>
          <w:sz w:val="24"/>
        </w:rPr>
        <w:t>Impala shell</w:t>
      </w:r>
      <w:r w:rsidRPr="00033AB9">
        <w:rPr>
          <w:rFonts w:hint="eastAsia"/>
          <w:sz w:val="24"/>
        </w:rPr>
        <w:t>中弹出</w:t>
      </w:r>
    </w:p>
    <w:p w14:paraId="32525683" w14:textId="5F45D8CF" w:rsidR="00D60259" w:rsidRDefault="00D60259" w:rsidP="00D60259">
      <w:pPr>
        <w:spacing w:line="360" w:lineRule="auto"/>
        <w:ind w:firstLineChars="200" w:firstLine="440"/>
        <w:rPr>
          <w:sz w:val="24"/>
        </w:rPr>
      </w:pP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explain </w:t>
      </w: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Pr="00D60259">
        <w:rPr>
          <w:rFonts w:hint="eastAsia"/>
          <w:sz w:val="24"/>
        </w:rPr>
        <w:t>用于查看</w:t>
      </w:r>
      <w:r w:rsidRPr="00D60259">
        <w:rPr>
          <w:rFonts w:hint="eastAsia"/>
          <w:sz w:val="24"/>
        </w:rPr>
        <w:t>sql</w:t>
      </w:r>
      <w:r w:rsidRPr="00D60259">
        <w:rPr>
          <w:rFonts w:hint="eastAsia"/>
          <w:sz w:val="24"/>
        </w:rPr>
        <w:t>语句的执行计划</w:t>
      </w:r>
      <w:r w:rsidR="00EA2CD2">
        <w:rPr>
          <w:rFonts w:hint="eastAsia"/>
          <w:sz w:val="24"/>
        </w:rPr>
        <w:t>。</w:t>
      </w:r>
    </w:p>
    <w:p w14:paraId="12E6E312" w14:textId="63E38E6C" w:rsidR="00992657" w:rsidRDefault="00992657" w:rsidP="00D6025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BDBB6E7" wp14:editId="52DFED69">
            <wp:extent cx="5274310" cy="1661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647" w14:textId="77777777" w:rsidR="000165CF" w:rsidRPr="000165CF" w:rsidRDefault="000165CF" w:rsidP="000165CF">
      <w:pPr>
        <w:spacing w:line="360" w:lineRule="auto"/>
        <w:ind w:firstLineChars="200" w:firstLine="480"/>
        <w:rPr>
          <w:sz w:val="24"/>
        </w:rPr>
      </w:pPr>
      <w:r w:rsidRPr="000165CF">
        <w:rPr>
          <w:rFonts w:hint="eastAsia"/>
          <w:sz w:val="24"/>
        </w:rPr>
        <w:lastRenderedPageBreak/>
        <w:t>explain</w:t>
      </w:r>
      <w:r w:rsidRPr="000165CF">
        <w:rPr>
          <w:rFonts w:hint="eastAsia"/>
          <w:sz w:val="24"/>
        </w:rPr>
        <w:t>的</w:t>
      </w:r>
      <w:r w:rsidRPr="000165CF">
        <w:rPr>
          <w:sz w:val="24"/>
        </w:rPr>
        <w:t>值可以设置成</w:t>
      </w:r>
      <w:r w:rsidRPr="000165CF">
        <w:rPr>
          <w:rFonts w:hint="eastAsia"/>
          <w:sz w:val="24"/>
        </w:rPr>
        <w:t>0,1,2,3</w:t>
      </w:r>
      <w:r w:rsidRPr="000165CF">
        <w:rPr>
          <w:rFonts w:hint="eastAsia"/>
          <w:sz w:val="24"/>
        </w:rPr>
        <w:t>等</w:t>
      </w:r>
      <w:r w:rsidRPr="000165CF">
        <w:rPr>
          <w:sz w:val="24"/>
        </w:rPr>
        <w:t>几个值，其中</w:t>
      </w:r>
      <w:r w:rsidRPr="000165CF">
        <w:rPr>
          <w:rFonts w:hint="eastAsia"/>
          <w:sz w:val="24"/>
        </w:rPr>
        <w:t>3</w:t>
      </w:r>
      <w:r w:rsidRPr="000165CF">
        <w:rPr>
          <w:rFonts w:hint="eastAsia"/>
          <w:sz w:val="24"/>
        </w:rPr>
        <w:t>级别</w:t>
      </w:r>
      <w:r w:rsidRPr="000165CF">
        <w:rPr>
          <w:sz w:val="24"/>
        </w:rPr>
        <w:t>是最高的，可以打印出最全的信息</w:t>
      </w:r>
    </w:p>
    <w:p w14:paraId="1CAFD2DD" w14:textId="77777777" w:rsidR="000165CF" w:rsidRPr="002D25A4" w:rsidRDefault="000165CF" w:rsidP="002D25A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>set explain_level=3;</w:t>
      </w:r>
    </w:p>
    <w:p w14:paraId="0EF51A9C" w14:textId="77777777" w:rsidR="000165CF" w:rsidRDefault="000165CF" w:rsidP="00D6025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73B14D0" w14:textId="77777777" w:rsidR="00270DD5" w:rsidRDefault="00193582" w:rsidP="00193582">
      <w:pPr>
        <w:spacing w:line="360" w:lineRule="auto"/>
        <w:ind w:firstLineChars="200" w:firstLine="440"/>
        <w:rPr>
          <w:sz w:val="24"/>
        </w:rPr>
      </w:pP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profile</w:t>
      </w: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8C2FDD">
        <w:rPr>
          <w:rFonts w:hint="eastAsia"/>
          <w:sz w:val="24"/>
        </w:rPr>
        <w:t>执行</w:t>
      </w:r>
      <w:r w:rsidRPr="00AB7C90">
        <w:rPr>
          <w:rFonts w:hint="eastAsia"/>
          <w:sz w:val="24"/>
          <w:shd w:val="pct15" w:color="auto" w:fill="FFFFFF"/>
        </w:rPr>
        <w:t>sql</w:t>
      </w:r>
      <w:r w:rsidRPr="00AB7C90">
        <w:rPr>
          <w:rFonts w:hint="eastAsia"/>
          <w:sz w:val="24"/>
          <w:shd w:val="pct15" w:color="auto" w:fill="FFFFFF"/>
        </w:rPr>
        <w:t>语句之后执行</w:t>
      </w:r>
      <w:r w:rsidRPr="008C2FDD">
        <w:rPr>
          <w:rFonts w:hint="eastAsia"/>
          <w:sz w:val="24"/>
        </w:rPr>
        <w:t>，可以</w:t>
      </w:r>
    </w:p>
    <w:p w14:paraId="1A49B8C6" w14:textId="609A4E6C" w:rsidR="00193582" w:rsidRDefault="00193582" w:rsidP="00193582">
      <w:pPr>
        <w:spacing w:line="360" w:lineRule="auto"/>
        <w:ind w:firstLineChars="200" w:firstLine="480"/>
        <w:rPr>
          <w:sz w:val="24"/>
        </w:rPr>
      </w:pPr>
      <w:r w:rsidRPr="008C2FDD">
        <w:rPr>
          <w:rFonts w:hint="eastAsia"/>
          <w:sz w:val="24"/>
        </w:rPr>
        <w:t>打印出更加详细的执行步骤，主要用于查询结果的查看，集群的调优等。</w:t>
      </w:r>
    </w:p>
    <w:p w14:paraId="757D3E37" w14:textId="1AFA266A" w:rsidR="00C44BC4" w:rsidRDefault="00C44BC4" w:rsidP="00193582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9A07273" wp14:editId="21487178">
            <wp:extent cx="5274310" cy="23006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E627" w14:textId="77777777" w:rsidR="00270DD5" w:rsidRDefault="00270DD5" w:rsidP="0019358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D077430" w14:textId="62ECB38D" w:rsidR="00467383" w:rsidRDefault="00270DD5" w:rsidP="0044221A">
      <w:pPr>
        <w:spacing w:line="360" w:lineRule="auto"/>
        <w:ind w:firstLineChars="200" w:firstLine="482"/>
        <w:rPr>
          <w:sz w:val="24"/>
        </w:rPr>
      </w:pPr>
      <w:r w:rsidRPr="0044221A">
        <w:rPr>
          <w:rFonts w:hint="eastAsia"/>
          <w:b/>
          <w:color w:val="FF0000"/>
          <w:sz w:val="24"/>
          <w:shd w:val="pct15" w:color="auto" w:fill="FFFFFF"/>
        </w:rPr>
        <w:t>注意</w:t>
      </w:r>
      <w:r w:rsidRPr="0044221A">
        <w:rPr>
          <w:rFonts w:hint="eastAsia"/>
          <w:sz w:val="24"/>
        </w:rPr>
        <w:t>:</w:t>
      </w:r>
      <w:r w:rsidR="00A43007">
        <w:rPr>
          <w:rFonts w:hint="eastAsia"/>
          <w:sz w:val="24"/>
        </w:rPr>
        <w:t>如果</w:t>
      </w:r>
      <w:r w:rsidRPr="0044221A">
        <w:rPr>
          <w:rFonts w:hint="eastAsia"/>
          <w:sz w:val="24"/>
        </w:rPr>
        <w:t>在</w:t>
      </w:r>
      <w:r w:rsidRPr="00BD4D7A">
        <w:rPr>
          <w:rFonts w:hint="eastAsia"/>
          <w:sz w:val="24"/>
          <w:shd w:val="pct15" w:color="auto" w:fill="FFFFFF"/>
        </w:rPr>
        <w:t>hive</w:t>
      </w:r>
      <w:r w:rsidRPr="00BD4D7A">
        <w:rPr>
          <w:rFonts w:hint="eastAsia"/>
          <w:sz w:val="24"/>
          <w:shd w:val="pct15" w:color="auto" w:fill="FFFFFF"/>
        </w:rPr>
        <w:t>窗口</w:t>
      </w:r>
      <w:r w:rsidR="00A43007" w:rsidRPr="00BD4D7A">
        <w:rPr>
          <w:rFonts w:hint="eastAsia"/>
          <w:sz w:val="24"/>
          <w:shd w:val="pct15" w:color="auto" w:fill="FFFFFF"/>
        </w:rPr>
        <w:t>中插入</w:t>
      </w:r>
      <w:r w:rsidRPr="00BD4D7A">
        <w:rPr>
          <w:rFonts w:hint="eastAsia"/>
          <w:sz w:val="24"/>
          <w:shd w:val="pct15" w:color="auto" w:fill="FFFFFF"/>
        </w:rPr>
        <w:t>数据</w:t>
      </w:r>
      <w:r w:rsidRPr="0044221A">
        <w:rPr>
          <w:rFonts w:hint="eastAsia"/>
          <w:sz w:val="24"/>
        </w:rPr>
        <w:t>或者新建的数据库或者数据库表，</w:t>
      </w:r>
      <w:r w:rsidR="00C65D58">
        <w:rPr>
          <w:rFonts w:hint="eastAsia"/>
          <w:sz w:val="24"/>
        </w:rPr>
        <w:t>那么</w:t>
      </w: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</w:t>
      </w:r>
      <w:r w:rsidR="00FB2AD1">
        <w:rPr>
          <w:rFonts w:hint="eastAsia"/>
          <w:sz w:val="24"/>
        </w:rPr>
        <w:t>当中是不可直接查询</w:t>
      </w:r>
      <w:r w:rsidRPr="0044221A">
        <w:rPr>
          <w:rFonts w:hint="eastAsia"/>
          <w:sz w:val="24"/>
        </w:rPr>
        <w:t>，</w:t>
      </w:r>
      <w:r w:rsidRPr="00BD4D7A">
        <w:rPr>
          <w:rFonts w:hint="eastAsia"/>
          <w:sz w:val="24"/>
          <w:shd w:val="pct15" w:color="auto" w:fill="FFFFFF"/>
        </w:rPr>
        <w:t>需要</w:t>
      </w:r>
      <w:r w:rsidR="00A43007" w:rsidRPr="00BD4D7A">
        <w:rPr>
          <w:rFonts w:hint="eastAsia"/>
          <w:sz w:val="24"/>
          <w:shd w:val="pct15" w:color="auto" w:fill="FFFFFF"/>
        </w:rPr>
        <w:t>执行</w:t>
      </w:r>
      <w:r w:rsidR="00FB2AD1">
        <w:rPr>
          <w:sz w:val="24"/>
          <w:shd w:val="pct15" w:color="auto" w:fill="FFFFFF"/>
        </w:rPr>
        <w:t>invalidate</w:t>
      </w:r>
      <w:r w:rsidR="00FB2AD1" w:rsidRPr="00FB2AD1">
        <w:rPr>
          <w:sz w:val="24"/>
          <w:shd w:val="pct15" w:color="auto" w:fill="FFFFFF"/>
        </w:rPr>
        <w:t xml:space="preserve"> metadata</w:t>
      </w:r>
      <w:r w:rsidR="00A43007">
        <w:rPr>
          <w:rFonts w:hint="eastAsia"/>
          <w:sz w:val="24"/>
        </w:rPr>
        <w:t>以通知元数据的更新</w:t>
      </w:r>
      <w:r w:rsidR="00467383">
        <w:rPr>
          <w:rFonts w:hint="eastAsia"/>
          <w:sz w:val="24"/>
        </w:rPr>
        <w:t>；</w:t>
      </w:r>
    </w:p>
    <w:p w14:paraId="1ABF5D6D" w14:textId="060CAB3C" w:rsidR="00270DD5" w:rsidRDefault="00270DD5" w:rsidP="0044221A">
      <w:pPr>
        <w:spacing w:line="360" w:lineRule="auto"/>
        <w:ind w:firstLineChars="200" w:firstLine="480"/>
        <w:rPr>
          <w:sz w:val="24"/>
        </w:rPr>
      </w:pP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impala-shell</w:t>
      </w:r>
      <w:r w:rsidRPr="0044221A">
        <w:rPr>
          <w:rFonts w:hint="eastAsia"/>
          <w:sz w:val="24"/>
        </w:rPr>
        <w:t>当中插入的数据，在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当中是可以直接查询到的，不需要刷新数据库，其中使用的就是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这个服务的功能实现的，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是</w:t>
      </w:r>
      <w:r w:rsidRPr="0044221A">
        <w:rPr>
          <w:rFonts w:hint="eastAsia"/>
          <w:sz w:val="24"/>
        </w:rPr>
        <w:t>impala1.2</w:t>
      </w:r>
      <w:r w:rsidRPr="0044221A">
        <w:rPr>
          <w:rFonts w:hint="eastAsia"/>
          <w:sz w:val="24"/>
        </w:rPr>
        <w:t>版本之后增加的模块功能，主要作用就是同步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之间的元数据</w:t>
      </w:r>
      <w:r w:rsidR="00467383">
        <w:rPr>
          <w:rFonts w:hint="eastAsia"/>
          <w:sz w:val="24"/>
        </w:rPr>
        <w:t>。</w:t>
      </w:r>
    </w:p>
    <w:p w14:paraId="01A1A79E" w14:textId="75ED0525" w:rsidR="00A43007" w:rsidRPr="00A43007" w:rsidRDefault="00A43007" w:rsidP="00A43007">
      <w:pPr>
        <w:spacing w:line="360" w:lineRule="auto"/>
        <w:ind w:firstLineChars="200" w:firstLine="480"/>
        <w:rPr>
          <w:sz w:val="24"/>
        </w:rPr>
      </w:pPr>
      <w:r w:rsidRPr="00A43007">
        <w:rPr>
          <w:rFonts w:hint="eastAsia"/>
          <w:sz w:val="24"/>
        </w:rPr>
        <w:t>更新操作通知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，</w:t>
      </w:r>
      <w:r w:rsidR="00A42220"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通过广播的方式通知其它的</w:t>
      </w:r>
      <w:r w:rsidRPr="00A43007">
        <w:rPr>
          <w:rFonts w:hint="eastAsia"/>
          <w:sz w:val="24"/>
        </w:rPr>
        <w:t>Impalad</w:t>
      </w:r>
      <w:r w:rsidRPr="00A43007">
        <w:rPr>
          <w:rFonts w:hint="eastAsia"/>
          <w:sz w:val="24"/>
        </w:rPr>
        <w:t>进程。默认情况下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是异步加载元数据的，因此查询可能需要等待元数据加载完成之后才能进行（第一次加载）。</w:t>
      </w:r>
    </w:p>
    <w:p w14:paraId="4E8CFDF4" w14:textId="297A184C" w:rsidR="00270DD5" w:rsidRPr="0044221A" w:rsidRDefault="00270DD5" w:rsidP="00270DD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4221A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0F9AC1C" w14:textId="1B8AE3EA" w:rsidR="00171533" w:rsidRDefault="002E17AF" w:rsidP="00D878F6">
      <w:pPr>
        <w:pStyle w:val="1"/>
      </w:pPr>
      <w:bookmarkStart w:id="45" w:name="_Toc11009625"/>
      <w:r>
        <w:rPr>
          <w:rFonts w:hint="eastAsia"/>
        </w:rPr>
        <w:lastRenderedPageBreak/>
        <w:t>Impala</w:t>
      </w:r>
      <w:r w:rsidR="00D878F6">
        <w:t xml:space="preserve"> sql</w:t>
      </w:r>
      <w:r w:rsidR="00D878F6">
        <w:t>语法</w:t>
      </w:r>
      <w:bookmarkEnd w:id="45"/>
    </w:p>
    <w:p w14:paraId="3A565123" w14:textId="137238FC" w:rsidR="00D878F6" w:rsidRDefault="00D878F6" w:rsidP="00D878F6">
      <w:pPr>
        <w:pStyle w:val="2"/>
      </w:pPr>
      <w:bookmarkStart w:id="46" w:name="_Toc11009626"/>
      <w:r>
        <w:rPr>
          <w:rFonts w:hint="eastAsia"/>
        </w:rPr>
        <w:t>数据库特定语句</w:t>
      </w:r>
      <w:bookmarkEnd w:id="46"/>
    </w:p>
    <w:p w14:paraId="6D9852FE" w14:textId="3C293A5E" w:rsidR="0062556C" w:rsidRDefault="0062556C" w:rsidP="0062556C">
      <w:pPr>
        <w:pStyle w:val="3"/>
      </w:pPr>
      <w:bookmarkStart w:id="47" w:name="_Toc11009627"/>
      <w:r>
        <w:rPr>
          <w:rFonts w:hint="eastAsia"/>
        </w:rPr>
        <w:t>创建数据库</w:t>
      </w:r>
      <w:bookmarkEnd w:id="47"/>
    </w:p>
    <w:p w14:paraId="7C89A860" w14:textId="77777777" w:rsidR="00CA7AE3" w:rsidRDefault="00D44417" w:rsidP="00CA7AE3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DATABASE</w:t>
      </w:r>
      <w:r w:rsidRPr="00D44417">
        <w:rPr>
          <w:rFonts w:hint="eastAsia"/>
          <w:sz w:val="24"/>
        </w:rPr>
        <w:t>语句用于在</w:t>
      </w:r>
      <w:r w:rsidRPr="00D44417">
        <w:rPr>
          <w:rFonts w:hint="eastAsia"/>
          <w:sz w:val="24"/>
        </w:rPr>
        <w:t>Impala</w:t>
      </w:r>
      <w:r w:rsidRPr="00D44417">
        <w:rPr>
          <w:rFonts w:hint="eastAsia"/>
          <w:sz w:val="24"/>
        </w:rPr>
        <w:t>中创建新数据库。</w:t>
      </w:r>
    </w:p>
    <w:p w14:paraId="4AB80734" w14:textId="480D70FF" w:rsidR="00D44417" w:rsidRPr="00CA7AE3" w:rsidRDefault="00D44417" w:rsidP="00CA7AE3">
      <w:pPr>
        <w:spacing w:line="360" w:lineRule="auto"/>
        <w:ind w:firstLineChars="200" w:firstLine="440"/>
        <w:rPr>
          <w:rStyle w:val="HTML"/>
          <w:rFonts w:ascii="Calibri" w:hAnsi="Calibri" w:cs="Times New Roman"/>
          <w:szCs w:val="22"/>
        </w:rPr>
      </w:pPr>
      <w:r w:rsidRPr="00D44417">
        <w:rPr>
          <w:rStyle w:val="HTML"/>
          <w:rFonts w:ascii="Source Code Pro" w:hAnsi="Source Code Pro"/>
          <w:color w:val="C7254E"/>
          <w:sz w:val="22"/>
          <w:szCs w:val="22"/>
        </w:rPr>
        <w:t>CREATE DATABASE IF NOT EXISTS database_name;</w:t>
      </w:r>
    </w:p>
    <w:p w14:paraId="5FC55E33" w14:textId="46B4C5DF" w:rsidR="00D44417" w:rsidRDefault="00D44417" w:rsidP="00D44417">
      <w:pPr>
        <w:spacing w:line="360" w:lineRule="auto"/>
        <w:ind w:firstLineChars="200" w:firstLine="480"/>
        <w:rPr>
          <w:sz w:val="24"/>
        </w:rPr>
      </w:pPr>
      <w:r w:rsidRPr="00D44417">
        <w:rPr>
          <w:rFonts w:hint="eastAsia"/>
          <w:sz w:val="24"/>
        </w:rPr>
        <w:t>这里，</w:t>
      </w:r>
      <w:r w:rsidRPr="00D44417">
        <w:rPr>
          <w:rFonts w:hint="eastAsia"/>
          <w:sz w:val="24"/>
        </w:rPr>
        <w:t>IF NOT EXISTS</w:t>
      </w:r>
      <w:r w:rsidRPr="00D44417">
        <w:rPr>
          <w:rFonts w:hint="eastAsia"/>
          <w:sz w:val="24"/>
        </w:rPr>
        <w:t>是一个可选的子句。如果我们使用此子句，则只有在没有具有相同名称的现有数据库时，才会创建具有给定名称的数据库。</w:t>
      </w:r>
    </w:p>
    <w:p w14:paraId="4DA4E5D4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2017D0AF" w14:textId="67384279" w:rsidR="00CA7AE3" w:rsidRDefault="00CA7AE3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5B1377" wp14:editId="14560827">
            <wp:extent cx="5274310" cy="897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2D1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5D385C2B" w14:textId="7037E56D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默认使用</w:t>
      </w:r>
      <w:r>
        <w:rPr>
          <w:sz w:val="24"/>
        </w:rPr>
        <w:t>impala</w:t>
      </w:r>
      <w:r>
        <w:rPr>
          <w:sz w:val="24"/>
        </w:rPr>
        <w:t>用户执行操作</w:t>
      </w:r>
      <w:r>
        <w:rPr>
          <w:rFonts w:hint="eastAsia"/>
          <w:sz w:val="24"/>
        </w:rPr>
        <w:t>，</w:t>
      </w:r>
      <w:r>
        <w:rPr>
          <w:sz w:val="24"/>
        </w:rPr>
        <w:t>会报权限不足问题</w:t>
      </w:r>
      <w:r>
        <w:rPr>
          <w:rFonts w:hint="eastAsia"/>
          <w:sz w:val="24"/>
        </w:rPr>
        <w:t>，</w:t>
      </w:r>
      <w:r>
        <w:rPr>
          <w:sz w:val="24"/>
        </w:rPr>
        <w:t>解决办法</w:t>
      </w:r>
      <w:r>
        <w:rPr>
          <w:rFonts w:hint="eastAsia"/>
          <w:sz w:val="24"/>
        </w:rPr>
        <w:t>：</w:t>
      </w:r>
    </w:p>
    <w:p w14:paraId="2B69757E" w14:textId="0F5DCA5F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</w:t>
      </w:r>
      <w:r>
        <w:rPr>
          <w:rFonts w:hint="eastAsia"/>
          <w:sz w:val="24"/>
        </w:rPr>
        <w:t>：</w:t>
      </w:r>
      <w:r>
        <w:rPr>
          <w:sz w:val="24"/>
        </w:rPr>
        <w:t>给</w:t>
      </w:r>
      <w:r>
        <w:rPr>
          <w:sz w:val="24"/>
        </w:rPr>
        <w:t>HDFS</w:t>
      </w:r>
      <w:r>
        <w:rPr>
          <w:sz w:val="24"/>
        </w:rPr>
        <w:t>指定文件夹</w:t>
      </w:r>
      <w:r w:rsidRPr="00E234A9">
        <w:rPr>
          <w:sz w:val="24"/>
          <w:shd w:val="pct15" w:color="auto" w:fill="FFFFFF"/>
        </w:rPr>
        <w:t>授予权限</w:t>
      </w:r>
    </w:p>
    <w:p w14:paraId="5EBC6E3F" w14:textId="77777777" w:rsidR="00B429E1" w:rsidRDefault="00B429E1" w:rsidP="00D4441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>hadoop fs -chmod -R 777 hdfs://node-1:9000/user/hive</w:t>
      </w:r>
    </w:p>
    <w:p w14:paraId="63A70B97" w14:textId="513122DB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二</w:t>
      </w:r>
      <w:r w:rsidR="00015167">
        <w:rPr>
          <w:rFonts w:hint="eastAsia"/>
          <w:sz w:val="24"/>
        </w:rPr>
        <w:t>：</w:t>
      </w:r>
      <w:r w:rsidR="00A07EFC" w:rsidRPr="00A07EFC">
        <w:rPr>
          <w:rFonts w:hint="eastAsia"/>
          <w:sz w:val="24"/>
        </w:rPr>
        <w:t xml:space="preserve">haoop </w:t>
      </w:r>
      <w:r w:rsidR="00A07EFC" w:rsidRPr="00A07EFC">
        <w:rPr>
          <w:rFonts w:hint="eastAsia"/>
          <w:sz w:val="24"/>
        </w:rPr>
        <w:t>配置文件中</w:t>
      </w:r>
      <w:r w:rsidR="00A07EFC" w:rsidRPr="00E234A9">
        <w:rPr>
          <w:rFonts w:hint="eastAsia"/>
          <w:sz w:val="24"/>
          <w:shd w:val="pct15" w:color="auto" w:fill="FFFFFF"/>
        </w:rPr>
        <w:t xml:space="preserve">hdfs-site.xml </w:t>
      </w:r>
      <w:r w:rsidR="00A07EFC" w:rsidRPr="00E234A9">
        <w:rPr>
          <w:rFonts w:hint="eastAsia"/>
          <w:sz w:val="24"/>
          <w:shd w:val="pct15" w:color="auto" w:fill="FFFFFF"/>
        </w:rPr>
        <w:t>中设置权限为</w:t>
      </w:r>
      <w:r w:rsidR="00A07EFC" w:rsidRPr="00E234A9">
        <w:rPr>
          <w:rFonts w:hint="eastAsia"/>
          <w:sz w:val="24"/>
          <w:shd w:val="pct15" w:color="auto" w:fill="FFFFFF"/>
        </w:rPr>
        <w:t>false</w:t>
      </w:r>
    </w:p>
    <w:p w14:paraId="7E219BED" w14:textId="7CB8F287" w:rsidR="00A07EFC" w:rsidRDefault="0074248E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3D0E9E" wp14:editId="67669AB0">
            <wp:extent cx="3086367" cy="50296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4CC" w14:textId="166A6F9F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上述两种方式都可以</w:t>
      </w:r>
      <w:r>
        <w:rPr>
          <w:rFonts w:hint="eastAsia"/>
          <w:sz w:val="24"/>
        </w:rPr>
        <w:t>。</w:t>
      </w:r>
    </w:p>
    <w:p w14:paraId="7079CAA3" w14:textId="0B5FD5A4" w:rsidR="00E234A9" w:rsidRDefault="00E234A9" w:rsidP="00E234A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49CA3069" w14:textId="354443A8" w:rsidR="009B6E54" w:rsidRDefault="009B6E54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E44F30" wp14:editId="32C4C66F">
            <wp:extent cx="5274310" cy="19983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E74" w14:textId="72AF8122" w:rsidR="00D75BE9" w:rsidRDefault="00D75BE9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默认就会在</w:t>
      </w:r>
      <w:r>
        <w:rPr>
          <w:sz w:val="24"/>
        </w:rPr>
        <w:t>hive</w:t>
      </w:r>
      <w:r>
        <w:rPr>
          <w:sz w:val="24"/>
        </w:rPr>
        <w:t>的数仓路径下创建新的数据库名文件夹</w:t>
      </w:r>
    </w:p>
    <w:p w14:paraId="36FECCD3" w14:textId="18DF7B8E" w:rsidR="00F22F26" w:rsidRDefault="00D75BE9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34FE7">
        <w:rPr>
          <w:rStyle w:val="HTML"/>
          <w:rFonts w:ascii="Source Code Pro" w:hAnsi="Source Code Pro"/>
          <w:color w:val="C7254E"/>
          <w:sz w:val="22"/>
          <w:szCs w:val="22"/>
        </w:rPr>
        <w:t>/user/hive/warehouse/ittest.db</w:t>
      </w:r>
    </w:p>
    <w:p w14:paraId="24B34A3E" w14:textId="77777777" w:rsidR="00C35B38" w:rsidRDefault="00C35B38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</w:p>
    <w:p w14:paraId="0D33FBBA" w14:textId="1CC2212B" w:rsidR="00C35B38" w:rsidRDefault="00C35B38" w:rsidP="00C35B38">
      <w:pPr>
        <w:spacing w:line="360" w:lineRule="auto"/>
        <w:ind w:firstLineChars="200" w:firstLine="480"/>
        <w:rPr>
          <w:sz w:val="24"/>
        </w:rPr>
      </w:pPr>
      <w:r w:rsidRPr="00C35B38">
        <w:rPr>
          <w:sz w:val="24"/>
        </w:rPr>
        <w:t>也可以在创建数据库的时候指定</w:t>
      </w:r>
      <w:r w:rsidRPr="00C35B38">
        <w:rPr>
          <w:sz w:val="24"/>
        </w:rPr>
        <w:t>hdfs</w:t>
      </w:r>
      <w:r w:rsidRPr="00C35B38">
        <w:rPr>
          <w:sz w:val="24"/>
        </w:rPr>
        <w:t>路径。</w:t>
      </w:r>
      <w:r w:rsidR="00691A5F" w:rsidRPr="006467A3">
        <w:rPr>
          <w:sz w:val="24"/>
          <w:shd w:val="pct15" w:color="auto" w:fill="FFFFFF"/>
        </w:rPr>
        <w:t>需要注意该路径的权限</w:t>
      </w:r>
      <w:r w:rsidR="00691A5F">
        <w:rPr>
          <w:rFonts w:hint="eastAsia"/>
          <w:sz w:val="24"/>
        </w:rPr>
        <w:t>。</w:t>
      </w:r>
    </w:p>
    <w:p w14:paraId="71B2F564" w14:textId="657F8F13" w:rsidR="002641AB" w:rsidRDefault="002B7494" w:rsidP="0035561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rStyle w:val="HTML"/>
          <w:rFonts w:ascii="Source Code Pro" w:hAnsi="Source Code Pro"/>
          <w:color w:val="C7254E"/>
          <w:sz w:val="22"/>
          <w:szCs w:val="22"/>
        </w:rPr>
        <w:t>hadoop fs</w:t>
      </w:r>
      <w:r w:rsidR="00C71C83" w:rsidRPr="00C71C83">
        <w:rPr>
          <w:rStyle w:val="HTML"/>
          <w:rFonts w:ascii="Source Code Pro" w:hAnsi="Source Code Pro"/>
          <w:color w:val="C7254E"/>
          <w:sz w:val="22"/>
          <w:szCs w:val="22"/>
        </w:rPr>
        <w:t xml:space="preserve"> -mkdir -p /input/impala</w:t>
      </w:r>
    </w:p>
    <w:p w14:paraId="00E63898" w14:textId="77777777" w:rsidR="00355614" w:rsidRDefault="00355614" w:rsidP="00C71C8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 xml:space="preserve">hadoop fs -chmod -R 777 /input/impala 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55614" w14:paraId="446089D4" w14:textId="77777777" w:rsidTr="00355614">
        <w:tc>
          <w:tcPr>
            <w:tcW w:w="7875" w:type="dxa"/>
          </w:tcPr>
          <w:p w14:paraId="111A98B1" w14:textId="6AF73459" w:rsidR="00355614" w:rsidRDefault="00355614" w:rsidP="00C71C83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>create  external table  t3(id int ,name string ,age int )  row  format  delimited fields terminated  by  '\t' location  '/input/impala/external';</w:t>
            </w:r>
          </w:p>
        </w:tc>
      </w:tr>
    </w:tbl>
    <w:p w14:paraId="382DD7FE" w14:textId="17EC0D38" w:rsidR="00355614" w:rsidRPr="002B7494" w:rsidRDefault="0015126F" w:rsidP="0015126F">
      <w:pPr>
        <w:spacing w:line="360" w:lineRule="auto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7C2A11F" wp14:editId="54DF39AA">
            <wp:extent cx="5274310" cy="47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F3AE" w14:textId="40C309C5" w:rsidR="0062556C" w:rsidRDefault="0062556C" w:rsidP="0062556C">
      <w:pPr>
        <w:pStyle w:val="3"/>
      </w:pPr>
      <w:bookmarkStart w:id="48" w:name="_Toc11009628"/>
      <w:r>
        <w:rPr>
          <w:rFonts w:hint="eastAsia"/>
        </w:rPr>
        <w:t>删除数据库</w:t>
      </w:r>
      <w:bookmarkEnd w:id="48"/>
    </w:p>
    <w:p w14:paraId="49F27248" w14:textId="7918AFBE" w:rsidR="009D01D7" w:rsidRDefault="00384F73" w:rsidP="00384F73">
      <w:pPr>
        <w:spacing w:line="360" w:lineRule="auto"/>
        <w:ind w:firstLineChars="200" w:firstLine="480"/>
        <w:rPr>
          <w:sz w:val="24"/>
        </w:rPr>
      </w:pP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的</w:t>
      </w:r>
      <w:r w:rsidRPr="00346087">
        <w:rPr>
          <w:rFonts w:hint="eastAsia"/>
          <w:color w:val="FF0000"/>
          <w:sz w:val="24"/>
          <w:shd w:val="pct15" w:color="auto" w:fill="FFFFFF"/>
        </w:rPr>
        <w:t>DROP DATABASE</w:t>
      </w:r>
      <w:r w:rsidRPr="00384F73">
        <w:rPr>
          <w:rFonts w:hint="eastAsia"/>
          <w:sz w:val="24"/>
        </w:rPr>
        <w:t>语句用于从</w:t>
      </w: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中删除数据库。</w:t>
      </w:r>
      <w:r w:rsidRPr="00384F73">
        <w:rPr>
          <w:rFonts w:hint="eastAsia"/>
          <w:sz w:val="24"/>
        </w:rPr>
        <w:t xml:space="preserve"> </w:t>
      </w:r>
      <w:r w:rsidRPr="00384F73">
        <w:rPr>
          <w:rFonts w:hint="eastAsia"/>
          <w:sz w:val="24"/>
        </w:rPr>
        <w:t>在删除数据库之前，建议从中删除所有表。</w:t>
      </w:r>
    </w:p>
    <w:p w14:paraId="18763FB2" w14:textId="42F57A9E" w:rsidR="00FE6EB3" w:rsidRDefault="00FE6EB3" w:rsidP="00FE6EB3">
      <w:pPr>
        <w:spacing w:line="360" w:lineRule="auto"/>
        <w:ind w:firstLineChars="200" w:firstLine="480"/>
        <w:rPr>
          <w:sz w:val="24"/>
        </w:rPr>
      </w:pPr>
      <w:r w:rsidRPr="00FE6EB3">
        <w:rPr>
          <w:rFonts w:hint="eastAsia"/>
          <w:sz w:val="24"/>
        </w:rPr>
        <w:t>如果使用级联</w:t>
      </w:r>
      <w:r w:rsidR="001928EA">
        <w:rPr>
          <w:rFonts w:hint="eastAsia"/>
          <w:sz w:val="24"/>
        </w:rPr>
        <w:t>删除</w:t>
      </w:r>
      <w:r w:rsidRPr="00FE6EB3">
        <w:rPr>
          <w:rFonts w:hint="eastAsia"/>
          <w:sz w:val="24"/>
        </w:rPr>
        <w:t>，</w:t>
      </w:r>
      <w:r w:rsidRPr="00FE6EB3">
        <w:rPr>
          <w:rFonts w:hint="eastAsia"/>
          <w:sz w:val="24"/>
        </w:rPr>
        <w:t>Impala</w:t>
      </w:r>
      <w:r w:rsidRPr="00FE6EB3">
        <w:rPr>
          <w:rFonts w:hint="eastAsia"/>
          <w:sz w:val="24"/>
        </w:rPr>
        <w:t>会在删除指定数据库中的表之前删除它。</w:t>
      </w:r>
    </w:p>
    <w:p w14:paraId="7664B5BE" w14:textId="448F6646" w:rsidR="00591F93" w:rsidRDefault="00591F93" w:rsidP="00FE6EB3">
      <w:pPr>
        <w:spacing w:line="360" w:lineRule="auto"/>
        <w:ind w:firstLineChars="200" w:firstLine="480"/>
        <w:rPr>
          <w:sz w:val="24"/>
        </w:rPr>
      </w:pPr>
      <w:r w:rsidRPr="00591F93">
        <w:rPr>
          <w:sz w:val="24"/>
        </w:rPr>
        <w:t xml:space="preserve">DROP database sample </w:t>
      </w:r>
      <w:r w:rsidRPr="00591F93">
        <w:rPr>
          <w:color w:val="FF0000"/>
          <w:sz w:val="24"/>
        </w:rPr>
        <w:t>cascade</w:t>
      </w:r>
      <w:r w:rsidRPr="00591F93">
        <w:rPr>
          <w:sz w:val="24"/>
        </w:rPr>
        <w:t>;</w:t>
      </w:r>
    </w:p>
    <w:p w14:paraId="4CC2A28B" w14:textId="66C207B2" w:rsidR="00B3097E" w:rsidRDefault="00B3097E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AE151A" wp14:editId="7A46C198">
            <wp:extent cx="5274310" cy="582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21E" w14:textId="26EE68C8" w:rsidR="00355A6D" w:rsidRDefault="00355A6D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368751" wp14:editId="2E9D0ACA">
            <wp:extent cx="5274310" cy="561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353" w14:textId="135418E8" w:rsidR="00DA31BC" w:rsidRPr="00591F93" w:rsidRDefault="00DA31BC" w:rsidP="00DA31BC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000D59E" w14:textId="241B8890" w:rsidR="00D878F6" w:rsidRDefault="00D878F6" w:rsidP="00D878F6">
      <w:pPr>
        <w:pStyle w:val="2"/>
      </w:pPr>
      <w:bookmarkStart w:id="49" w:name="_Toc11009629"/>
      <w:r>
        <w:rPr>
          <w:rFonts w:hint="eastAsia"/>
        </w:rPr>
        <w:lastRenderedPageBreak/>
        <w:t>表特定语句</w:t>
      </w:r>
      <w:bookmarkEnd w:id="49"/>
    </w:p>
    <w:p w14:paraId="3C7B2F1C" w14:textId="0A435AC1" w:rsidR="00DA31BC" w:rsidRDefault="001A1E75" w:rsidP="00DA31BC">
      <w:pPr>
        <w:pStyle w:val="3"/>
      </w:pPr>
      <w:bookmarkStart w:id="50" w:name="_Toc11009630"/>
      <w:r>
        <w:rPr>
          <w:rFonts w:hint="eastAsia"/>
        </w:rPr>
        <w:t>create</w:t>
      </w:r>
      <w:r>
        <w:t xml:space="preserve"> table</w:t>
      </w:r>
      <w:r>
        <w:t>语句</w:t>
      </w:r>
      <w:bookmarkEnd w:id="50"/>
    </w:p>
    <w:p w14:paraId="03128AA8" w14:textId="70F51236" w:rsidR="00831422" w:rsidRDefault="00831422" w:rsidP="00831422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TABLE</w:t>
      </w:r>
      <w:r w:rsidRPr="00831422">
        <w:rPr>
          <w:rFonts w:hint="eastAsia"/>
          <w:sz w:val="24"/>
        </w:rPr>
        <w:t>语句用于在</w:t>
      </w:r>
      <w:r w:rsidRPr="00831422">
        <w:rPr>
          <w:rFonts w:hint="eastAsia"/>
          <w:sz w:val="24"/>
        </w:rPr>
        <w:t>Impala</w:t>
      </w:r>
      <w:r w:rsidRPr="00831422">
        <w:rPr>
          <w:rFonts w:hint="eastAsia"/>
          <w:sz w:val="24"/>
        </w:rPr>
        <w:t>中的所需数据库中创建新表。</w:t>
      </w:r>
      <w:r w:rsidRPr="00831422">
        <w:rPr>
          <w:rFonts w:hint="eastAsia"/>
          <w:sz w:val="24"/>
        </w:rPr>
        <w:t xml:space="preserve"> </w:t>
      </w:r>
      <w:r w:rsidR="008A75FF">
        <w:rPr>
          <w:rFonts w:hint="eastAsia"/>
          <w:sz w:val="24"/>
        </w:rPr>
        <w:t>需要指定表名字</w:t>
      </w:r>
      <w:r w:rsidRPr="00831422">
        <w:rPr>
          <w:rFonts w:hint="eastAsia"/>
          <w:sz w:val="24"/>
        </w:rPr>
        <w:t>并定义其列和每列的数据类型。</w:t>
      </w:r>
    </w:p>
    <w:p w14:paraId="0045631F" w14:textId="5777058A" w:rsidR="00BD25DB" w:rsidRDefault="00BD25DB" w:rsidP="0083142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支持的数据类型和</w:t>
      </w:r>
      <w:r>
        <w:rPr>
          <w:sz w:val="24"/>
        </w:rPr>
        <w:t>hive</w:t>
      </w:r>
      <w:r>
        <w:rPr>
          <w:sz w:val="24"/>
        </w:rPr>
        <w:t>类似</w:t>
      </w:r>
      <w:r>
        <w:rPr>
          <w:rFonts w:hint="eastAsia"/>
          <w:sz w:val="24"/>
        </w:rPr>
        <w:t>，</w:t>
      </w:r>
      <w:r>
        <w:rPr>
          <w:sz w:val="24"/>
        </w:rPr>
        <w:t>除了</w:t>
      </w:r>
      <w:r>
        <w:rPr>
          <w:sz w:val="24"/>
        </w:rPr>
        <w:t>sql</w:t>
      </w:r>
      <w:r>
        <w:rPr>
          <w:sz w:val="24"/>
        </w:rPr>
        <w:t>类型外</w:t>
      </w:r>
      <w:r>
        <w:rPr>
          <w:rFonts w:hint="eastAsia"/>
          <w:sz w:val="24"/>
        </w:rPr>
        <w:t>，</w:t>
      </w:r>
      <w:r>
        <w:rPr>
          <w:sz w:val="24"/>
        </w:rPr>
        <w:t>还支持</w:t>
      </w:r>
      <w:r>
        <w:rPr>
          <w:sz w:val="24"/>
        </w:rPr>
        <w:t>java</w:t>
      </w:r>
      <w:r>
        <w:rPr>
          <w:sz w:val="24"/>
        </w:rPr>
        <w:t>类型</w:t>
      </w:r>
      <w:r>
        <w:rPr>
          <w:rFonts w:hint="eastAsia"/>
          <w:sz w:val="24"/>
        </w:rPr>
        <w:t>。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8A75FF" w14:paraId="76D2B493" w14:textId="77777777" w:rsidTr="008A75FF">
        <w:tc>
          <w:tcPr>
            <w:tcW w:w="7875" w:type="dxa"/>
          </w:tcPr>
          <w:p w14:paraId="4125612F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>create table IF NOT EXISTS database_name.table_name (</w:t>
            </w:r>
          </w:p>
          <w:p w14:paraId="520E139A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column1 data_type,</w:t>
            </w:r>
          </w:p>
          <w:p w14:paraId="0112D863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column2 data_type,</w:t>
            </w:r>
          </w:p>
          <w:p w14:paraId="4B03EE7C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column3 data_type,</w:t>
            </w:r>
          </w:p>
          <w:p w14:paraId="70E0DE71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………</w:t>
            </w:r>
          </w:p>
          <w:p w14:paraId="7DC280B8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columnN data_type</w:t>
            </w:r>
          </w:p>
          <w:p w14:paraId="45AF72C4" w14:textId="29D113CC" w:rsid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>);</w:t>
            </w:r>
          </w:p>
        </w:tc>
      </w:tr>
    </w:tbl>
    <w:p w14:paraId="04C8A439" w14:textId="257CA50C" w:rsidR="008A75FF" w:rsidRDefault="0046441E" w:rsidP="0046441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CREATE TABLE IF NOT EXISTS my_db.student(name STRING, age INT, contact INT );</w:t>
      </w:r>
    </w:p>
    <w:p w14:paraId="4E557476" w14:textId="75A5A207" w:rsidR="00DE739E" w:rsidRDefault="00DE739E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E45DA74" wp14:editId="19254B36">
            <wp:extent cx="5274310" cy="323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421" w14:textId="4E5B2942" w:rsidR="006F168C" w:rsidRPr="006F168C" w:rsidRDefault="006F168C" w:rsidP="0046441E">
      <w:pPr>
        <w:spacing w:line="360" w:lineRule="auto"/>
        <w:ind w:firstLineChars="200" w:firstLine="480"/>
        <w:rPr>
          <w:sz w:val="24"/>
        </w:rPr>
      </w:pPr>
      <w:r w:rsidRPr="006F168C">
        <w:rPr>
          <w:sz w:val="24"/>
        </w:rPr>
        <w:t>默认建表</w:t>
      </w:r>
      <w:r>
        <w:rPr>
          <w:sz w:val="24"/>
        </w:rPr>
        <w:t>的</w:t>
      </w:r>
      <w:r w:rsidRPr="006F168C">
        <w:rPr>
          <w:sz w:val="24"/>
        </w:rPr>
        <w:t>数据存储路径跟</w:t>
      </w:r>
      <w:r w:rsidRPr="006F168C">
        <w:rPr>
          <w:sz w:val="24"/>
        </w:rPr>
        <w:t>hive</w:t>
      </w:r>
      <w:r w:rsidRPr="006F168C">
        <w:rPr>
          <w:sz w:val="24"/>
        </w:rPr>
        <w:t>一致。</w:t>
      </w:r>
      <w:r>
        <w:rPr>
          <w:sz w:val="24"/>
        </w:rPr>
        <w:t>也可以在建表的时候通过</w:t>
      </w:r>
      <w:r>
        <w:rPr>
          <w:sz w:val="24"/>
        </w:rPr>
        <w:t>location</w:t>
      </w:r>
      <w:r>
        <w:rPr>
          <w:sz w:val="24"/>
        </w:rPr>
        <w:t>指定具体路径</w:t>
      </w:r>
      <w:r>
        <w:rPr>
          <w:rFonts w:hint="eastAsia"/>
          <w:sz w:val="24"/>
        </w:rPr>
        <w:t>，</w:t>
      </w:r>
      <w:r>
        <w:rPr>
          <w:sz w:val="24"/>
        </w:rPr>
        <w:t>需要注意</w:t>
      </w:r>
      <w:r>
        <w:rPr>
          <w:sz w:val="24"/>
        </w:rPr>
        <w:t>hdfs</w:t>
      </w:r>
      <w:r>
        <w:rPr>
          <w:sz w:val="24"/>
        </w:rPr>
        <w:t>权限问题</w:t>
      </w:r>
      <w:r>
        <w:rPr>
          <w:rFonts w:hint="eastAsia"/>
          <w:sz w:val="24"/>
        </w:rPr>
        <w:t>。</w:t>
      </w:r>
    </w:p>
    <w:p w14:paraId="63915073" w14:textId="245E9EDF" w:rsidR="006F168C" w:rsidRDefault="006F168C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5D019A4A" wp14:editId="2188FB73">
            <wp:extent cx="4168501" cy="17298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D0C" w14:textId="6EE2CA11" w:rsidR="00ED52B2" w:rsidRPr="00ED52B2" w:rsidRDefault="00575F5F" w:rsidP="00575F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4FD5243" w14:textId="50FF3E4C" w:rsidR="001A1E75" w:rsidRDefault="001A1E75" w:rsidP="001A1E75">
      <w:pPr>
        <w:pStyle w:val="3"/>
      </w:pPr>
      <w:bookmarkStart w:id="51" w:name="_Toc11009631"/>
      <w:r>
        <w:rPr>
          <w:rFonts w:hint="eastAsia"/>
        </w:rPr>
        <w:lastRenderedPageBreak/>
        <w:t>insert</w:t>
      </w:r>
      <w:r>
        <w:t>语句</w:t>
      </w:r>
      <w:bookmarkEnd w:id="51"/>
    </w:p>
    <w:p w14:paraId="4B414EE7" w14:textId="74925829" w:rsidR="00D04A58" w:rsidRDefault="00D04A58" w:rsidP="00D04A58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sz w:val="24"/>
        </w:rPr>
        <w:t>Impala</w:t>
      </w:r>
      <w:r w:rsidRPr="00D04A58">
        <w:rPr>
          <w:rFonts w:hint="eastAsia"/>
          <w:sz w:val="24"/>
        </w:rPr>
        <w:t>的</w:t>
      </w:r>
      <w:r w:rsidRPr="00D04A58">
        <w:rPr>
          <w:rFonts w:hint="eastAsia"/>
          <w:sz w:val="24"/>
        </w:rPr>
        <w:t>INSERT</w:t>
      </w:r>
      <w:r w:rsidRPr="00D04A58">
        <w:rPr>
          <w:rFonts w:hint="eastAsia"/>
          <w:sz w:val="24"/>
        </w:rPr>
        <w:t>语句有两个子句</w:t>
      </w:r>
      <w:r w:rsidRPr="00D04A58">
        <w:rPr>
          <w:rFonts w:hint="eastAsia"/>
          <w:sz w:val="24"/>
        </w:rPr>
        <w:t xml:space="preserve">: </w:t>
      </w:r>
      <w:r w:rsidRPr="00D04A58">
        <w:rPr>
          <w:rFonts w:hint="eastAsia"/>
          <w:color w:val="FF0000"/>
          <w:sz w:val="24"/>
          <w:shd w:val="pct15" w:color="auto" w:fill="FFFFFF"/>
        </w:rPr>
        <w:t>into</w:t>
      </w:r>
      <w:r w:rsidRPr="00D04A58">
        <w:rPr>
          <w:rFonts w:hint="eastAsia"/>
          <w:color w:val="FF0000"/>
          <w:sz w:val="24"/>
          <w:shd w:val="pct15" w:color="auto" w:fill="FFFFFF"/>
        </w:rPr>
        <w:t>和</w:t>
      </w: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Pr="00E0417F">
        <w:rPr>
          <w:rFonts w:hint="eastAsia"/>
          <w:sz w:val="24"/>
        </w:rPr>
        <w:t>。</w:t>
      </w:r>
      <w:r w:rsidR="007861B5">
        <w:rPr>
          <w:rFonts w:hint="eastAsia"/>
          <w:sz w:val="24"/>
        </w:rPr>
        <w:t>into</w:t>
      </w:r>
      <w:r w:rsidR="007861B5">
        <w:rPr>
          <w:rFonts w:hint="eastAsia"/>
          <w:sz w:val="24"/>
        </w:rPr>
        <w:t>用于插入新记录数据，</w:t>
      </w:r>
      <w:r w:rsidR="007861B5">
        <w:rPr>
          <w:rFonts w:hint="eastAsia"/>
          <w:sz w:val="24"/>
        </w:rPr>
        <w:t>overwrite</w:t>
      </w:r>
      <w:r w:rsidR="007861B5">
        <w:rPr>
          <w:rFonts w:hint="eastAsia"/>
          <w:sz w:val="24"/>
        </w:rPr>
        <w:t>用于覆盖已有的记录。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E1505" w14:paraId="5DEAA7F8" w14:textId="77777777" w:rsidTr="00FE1505">
        <w:tc>
          <w:tcPr>
            <w:tcW w:w="7875" w:type="dxa"/>
          </w:tcPr>
          <w:p w14:paraId="57EE6A80" w14:textId="5BA21A4D" w:rsidR="00FE1505" w:rsidRP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>insert into table_name (column1, column2, column3,...columnN)</w:t>
            </w:r>
          </w:p>
          <w:p w14:paraId="549CAB3F" w14:textId="77777777" w:rsid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>values (value1, value2, value3,...valueN);</w:t>
            </w:r>
          </w:p>
          <w:p w14:paraId="63CA2B43" w14:textId="12DE8585" w:rsidR="009E1C0A" w:rsidRPr="004A2308" w:rsidRDefault="009E1C0A" w:rsidP="00FE1505">
            <w:pPr>
              <w:spacing w:line="360" w:lineRule="auto"/>
              <w:rPr>
                <w:sz w:val="24"/>
              </w:rPr>
            </w:pPr>
            <w:r w:rsidRPr="009E1C0A">
              <w:rPr>
                <w:sz w:val="24"/>
              </w:rPr>
              <w:t>Insert into table_name values (value1, value2, value2);</w:t>
            </w:r>
          </w:p>
        </w:tc>
      </w:tr>
    </w:tbl>
    <w:p w14:paraId="4551DF4D" w14:textId="5ABF6F0A" w:rsidR="00E64708" w:rsidRDefault="00D804AF" w:rsidP="00D804AF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D804AF">
        <w:rPr>
          <w:rFonts w:hint="eastAsia"/>
          <w:sz w:val="24"/>
        </w:rPr>
        <w:t>这里，</w:t>
      </w:r>
      <w:r w:rsidRPr="00D804AF">
        <w:rPr>
          <w:rFonts w:hint="eastAsia"/>
          <w:sz w:val="24"/>
        </w:rPr>
        <w:t>column1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>column2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>... columnN</w:t>
      </w:r>
      <w:r w:rsidRPr="00D804AF">
        <w:rPr>
          <w:rFonts w:hint="eastAsia"/>
          <w:sz w:val="24"/>
        </w:rPr>
        <w:t>是要插入数据的表中的列的名称。</w:t>
      </w:r>
      <w:r>
        <w:rPr>
          <w:rFonts w:hint="eastAsia"/>
          <w:sz w:val="24"/>
        </w:rPr>
        <w:t>还可以添加值而不指定列名，但是，</w:t>
      </w:r>
      <w:r w:rsidRPr="00D804AF">
        <w:rPr>
          <w:rFonts w:hint="eastAsia"/>
          <w:sz w:val="24"/>
        </w:rPr>
        <w:t>需要确保</w:t>
      </w:r>
      <w:r w:rsidRPr="00D804AF">
        <w:rPr>
          <w:rFonts w:hint="eastAsia"/>
          <w:sz w:val="24"/>
          <w:shd w:val="pct15" w:color="auto" w:fill="FFFFFF"/>
        </w:rPr>
        <w:t>值的顺序与表中的列的顺序相同</w:t>
      </w:r>
      <w:r w:rsidR="004A2308">
        <w:rPr>
          <w:rFonts w:hint="eastAsia"/>
          <w:sz w:val="24"/>
          <w:shd w:val="pct15" w:color="auto" w:fill="FFFFFF"/>
        </w:rPr>
        <w:t>。</w:t>
      </w:r>
    </w:p>
    <w:p w14:paraId="0BB6C826" w14:textId="488F2611" w:rsidR="00207000" w:rsidRDefault="00207000" w:rsidP="00D804AF">
      <w:pPr>
        <w:spacing w:line="360" w:lineRule="auto"/>
        <w:ind w:firstLineChars="200" w:firstLine="480"/>
        <w:rPr>
          <w:sz w:val="24"/>
        </w:rPr>
      </w:pPr>
      <w:r w:rsidRPr="00207000">
        <w:rPr>
          <w:sz w:val="24"/>
        </w:rPr>
        <w:t>举个例子</w:t>
      </w:r>
      <w:r w:rsidRPr="00207000">
        <w:rPr>
          <w:rFonts w:hint="eastAsia"/>
          <w:sz w:val="24"/>
        </w:rPr>
        <w:t>：</w:t>
      </w:r>
    </w:p>
    <w:p w14:paraId="36B42AA6" w14:textId="017F6CD9" w:rsidR="00207000" w:rsidRDefault="00AB1B32" w:rsidP="00D804AF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create table employee (Id INT, name STRING, age INT,address STRING, salary BIGINT);</w:t>
      </w:r>
    </w:p>
    <w:p w14:paraId="107F67F3" w14:textId="0936A98F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(1, 'Ramesh', 32, 'Ahmedabad', 20000 );</w:t>
      </w:r>
    </w:p>
    <w:p w14:paraId="5E8C6DB8" w14:textId="60B88BFB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(2, 'Khilan', 25, 'Delhi', 15000 );</w:t>
      </w:r>
    </w:p>
    <w:p w14:paraId="6E263709" w14:textId="17096DD6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(3, 'kaushik', 23, 'Kota', 30000 );</w:t>
      </w:r>
    </w:p>
    <w:p w14:paraId="4C38B6ED" w14:textId="5FC75BE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(4, 'Chaitali', 25, 'Mumbai', 35000 );</w:t>
      </w:r>
    </w:p>
    <w:p w14:paraId="2D7AB512" w14:textId="7E1D400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(5, 'Hardik', 27, 'Bhopal', 40000 );</w:t>
      </w:r>
    </w:p>
    <w:p w14:paraId="111377E4" w14:textId="578150E6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(6, 'Komal', 22, 'MP', 32000 );</w:t>
      </w:r>
    </w:p>
    <w:p w14:paraId="2626DDE5" w14:textId="072B7746" w:rsidR="009102DA" w:rsidRDefault="009102DA" w:rsidP="00AB1B3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98B6E11" wp14:editId="650A4738">
            <wp:extent cx="3970364" cy="15241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991" w14:textId="7854B83A" w:rsidR="0019480D" w:rsidRDefault="002D3090" w:rsidP="00AB1B32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="0019480D" w:rsidRPr="0019480D">
        <w:rPr>
          <w:rFonts w:hint="eastAsia"/>
          <w:sz w:val="24"/>
        </w:rPr>
        <w:t>覆盖子句覆盖表</w:t>
      </w:r>
      <w:r w:rsidR="00482BF1">
        <w:rPr>
          <w:rFonts w:hint="eastAsia"/>
          <w:sz w:val="24"/>
        </w:rPr>
        <w:t>当中</w:t>
      </w:r>
      <w:r w:rsidR="00482BF1" w:rsidRPr="00482BF1">
        <w:rPr>
          <w:rFonts w:hint="eastAsia"/>
          <w:b/>
          <w:color w:val="FF0000"/>
          <w:sz w:val="24"/>
          <w:shd w:val="pct15" w:color="auto" w:fill="FFFFFF"/>
        </w:rPr>
        <w:t>全部</w:t>
      </w:r>
      <w:r w:rsidR="0019480D" w:rsidRPr="00482BF1">
        <w:rPr>
          <w:rFonts w:hint="eastAsia"/>
          <w:b/>
          <w:color w:val="FF0000"/>
          <w:sz w:val="24"/>
          <w:shd w:val="pct15" w:color="auto" w:fill="FFFFFF"/>
        </w:rPr>
        <w:t>记录</w:t>
      </w:r>
      <w:r w:rsidR="0019480D" w:rsidRPr="0019480D">
        <w:rPr>
          <w:rFonts w:hint="eastAsia"/>
          <w:sz w:val="24"/>
        </w:rPr>
        <w:t>。</w:t>
      </w:r>
      <w:r w:rsidR="0019480D" w:rsidRPr="0019480D">
        <w:rPr>
          <w:rFonts w:hint="eastAsia"/>
          <w:sz w:val="24"/>
        </w:rPr>
        <w:t xml:space="preserve"> </w:t>
      </w:r>
      <w:r w:rsidR="0019480D" w:rsidRPr="0019480D">
        <w:rPr>
          <w:rFonts w:hint="eastAsia"/>
          <w:sz w:val="24"/>
        </w:rPr>
        <w:t>覆盖的记录将从表中永久删除</w:t>
      </w:r>
      <w:r w:rsidR="0019480D">
        <w:rPr>
          <w:rFonts w:hint="eastAsia"/>
          <w:sz w:val="24"/>
        </w:rPr>
        <w:t>。</w:t>
      </w:r>
    </w:p>
    <w:p w14:paraId="1F0666D7" w14:textId="126891C4" w:rsidR="0015620C" w:rsidRDefault="0015620C" w:rsidP="0015620C">
      <w:pPr>
        <w:spacing w:line="360" w:lineRule="auto"/>
        <w:ind w:firstLineChars="200" w:firstLine="480"/>
        <w:rPr>
          <w:sz w:val="24"/>
        </w:rPr>
      </w:pPr>
      <w:r w:rsidRPr="0015620C">
        <w:rPr>
          <w:sz w:val="24"/>
        </w:rPr>
        <w:t>Insert overwrite employee values (1, 'Ram', 26, 'Vishakhapatnam', 37000 );</w:t>
      </w:r>
    </w:p>
    <w:p w14:paraId="3DE429E1" w14:textId="3B736FA2" w:rsidR="005760DD" w:rsidRDefault="005760DD" w:rsidP="0015620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8E6D19" wp14:editId="30FC2A5B">
            <wp:extent cx="4176122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E49" w14:textId="3F724DE1" w:rsidR="00513DBE" w:rsidRPr="00AB1B32" w:rsidRDefault="00513DBE" w:rsidP="00513DBE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05BBF4" w14:textId="1CF28C41" w:rsidR="001A1E75" w:rsidRDefault="001A1E75" w:rsidP="001A1E75">
      <w:pPr>
        <w:pStyle w:val="3"/>
      </w:pPr>
      <w:bookmarkStart w:id="52" w:name="_Toc11009632"/>
      <w:r>
        <w:rPr>
          <w:rFonts w:hint="eastAsia"/>
        </w:rPr>
        <w:lastRenderedPageBreak/>
        <w:t>select</w:t>
      </w:r>
      <w:r>
        <w:rPr>
          <w:rFonts w:hint="eastAsia"/>
        </w:rPr>
        <w:t>语句</w:t>
      </w:r>
      <w:bookmarkEnd w:id="52"/>
    </w:p>
    <w:p w14:paraId="6F5C9997" w14:textId="7B491F19" w:rsidR="009A720B" w:rsidRDefault="009A720B" w:rsidP="009A720B">
      <w:pPr>
        <w:spacing w:line="360" w:lineRule="auto"/>
        <w:ind w:firstLineChars="200" w:firstLine="480"/>
        <w:rPr>
          <w:sz w:val="24"/>
        </w:rPr>
      </w:pPr>
      <w:r w:rsidRPr="009A720B">
        <w:rPr>
          <w:rFonts w:hint="eastAsia"/>
          <w:sz w:val="24"/>
        </w:rPr>
        <w:t xml:space="preserve">Impala </w:t>
      </w:r>
      <w:r w:rsidRPr="0081234E">
        <w:rPr>
          <w:rFonts w:hint="eastAsia"/>
          <w:color w:val="FF0000"/>
          <w:sz w:val="24"/>
          <w:shd w:val="pct15" w:color="auto" w:fill="FFFFFF"/>
        </w:rPr>
        <w:t>SELECT</w:t>
      </w:r>
      <w:r w:rsidRPr="009A720B">
        <w:rPr>
          <w:rFonts w:hint="eastAsia"/>
          <w:sz w:val="24"/>
        </w:rPr>
        <w:t>语句用于从数据库中的一个或多个表中提取数据。</w:t>
      </w:r>
      <w:r w:rsidRPr="009A720B">
        <w:rPr>
          <w:rFonts w:hint="eastAsia"/>
          <w:sz w:val="24"/>
        </w:rPr>
        <w:t xml:space="preserve"> </w:t>
      </w:r>
      <w:r w:rsidRPr="009A720B">
        <w:rPr>
          <w:rFonts w:hint="eastAsia"/>
          <w:sz w:val="24"/>
        </w:rPr>
        <w:t>此查询以表的形式返回数据。</w:t>
      </w:r>
    </w:p>
    <w:p w14:paraId="25208FB5" w14:textId="5F6F1F3A" w:rsidR="00B804BE" w:rsidRPr="009A720B" w:rsidRDefault="00B804BE" w:rsidP="009A720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50DCFEF" wp14:editId="4B08DFE2">
            <wp:extent cx="5274310" cy="120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DC4" w14:textId="6B715438" w:rsidR="001A1E75" w:rsidRDefault="001A1E75" w:rsidP="001A1E75">
      <w:pPr>
        <w:pStyle w:val="3"/>
      </w:pPr>
      <w:bookmarkStart w:id="53" w:name="_Toc11009633"/>
      <w:r>
        <w:rPr>
          <w:rFonts w:hint="eastAsia"/>
        </w:rPr>
        <w:t>describe</w:t>
      </w:r>
      <w:r>
        <w:rPr>
          <w:rFonts w:hint="eastAsia"/>
        </w:rPr>
        <w:t>语句</w:t>
      </w:r>
      <w:bookmarkEnd w:id="53"/>
    </w:p>
    <w:p w14:paraId="039412A4" w14:textId="691AAF00" w:rsidR="00E978FB" w:rsidRDefault="005A3B5C" w:rsidP="005A3B5C">
      <w:pPr>
        <w:spacing w:line="360" w:lineRule="auto"/>
        <w:ind w:firstLineChars="200" w:firstLine="480"/>
        <w:rPr>
          <w:sz w:val="24"/>
        </w:rPr>
      </w:pPr>
      <w:r w:rsidRPr="005A3B5C">
        <w:rPr>
          <w:rFonts w:hint="eastAsia"/>
          <w:sz w:val="24"/>
        </w:rPr>
        <w:t>Impala</w:t>
      </w:r>
      <w:r w:rsidRPr="005A3B5C">
        <w:rPr>
          <w:rFonts w:hint="eastAsia"/>
          <w:sz w:val="24"/>
        </w:rPr>
        <w:t>中的</w:t>
      </w:r>
      <w:r w:rsidRPr="00767571">
        <w:rPr>
          <w:rFonts w:hint="eastAsia"/>
          <w:color w:val="FF0000"/>
          <w:sz w:val="24"/>
          <w:shd w:val="pct15" w:color="auto" w:fill="FFFFFF"/>
        </w:rPr>
        <w:t>describe</w:t>
      </w:r>
      <w:r w:rsidRPr="005A3B5C">
        <w:rPr>
          <w:rFonts w:hint="eastAsia"/>
          <w:sz w:val="24"/>
        </w:rPr>
        <w:t>语句用于提供表的描述。</w:t>
      </w:r>
      <w:r w:rsidRPr="005A3B5C">
        <w:rPr>
          <w:rFonts w:hint="eastAsia"/>
          <w:sz w:val="24"/>
        </w:rPr>
        <w:t xml:space="preserve"> </w:t>
      </w:r>
      <w:r w:rsidRPr="005A3B5C">
        <w:rPr>
          <w:rFonts w:hint="eastAsia"/>
          <w:sz w:val="24"/>
        </w:rPr>
        <w:t>此语句的结果包含有关表的信息，例如列名称及其数据类型。</w:t>
      </w:r>
    </w:p>
    <w:p w14:paraId="740348BB" w14:textId="466C17E8" w:rsidR="000021E1" w:rsidRDefault="000021E1" w:rsidP="005A3B5C">
      <w:pPr>
        <w:spacing w:line="360" w:lineRule="auto"/>
        <w:ind w:firstLineChars="200" w:firstLine="480"/>
        <w:rPr>
          <w:sz w:val="24"/>
        </w:rPr>
      </w:pPr>
      <w:r w:rsidRPr="000021E1">
        <w:rPr>
          <w:sz w:val="24"/>
        </w:rPr>
        <w:t>Describe table_name;</w:t>
      </w:r>
    </w:p>
    <w:p w14:paraId="15EAB5F9" w14:textId="08385228" w:rsidR="00923152" w:rsidRDefault="00923152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3B47B1B" wp14:editId="6DE3C2F1">
            <wp:extent cx="3368332" cy="179085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24" w14:textId="446F953D" w:rsidR="00462E0A" w:rsidRDefault="00462E0A" w:rsidP="005A3B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此外</w:t>
      </w:r>
      <w:r>
        <w:rPr>
          <w:rFonts w:hint="eastAsia"/>
          <w:sz w:val="24"/>
        </w:rPr>
        <w:t>，</w:t>
      </w:r>
      <w:r>
        <w:rPr>
          <w:sz w:val="24"/>
        </w:rPr>
        <w:t>还可以使用</w:t>
      </w:r>
      <w:r>
        <w:rPr>
          <w:sz w:val="24"/>
        </w:rPr>
        <w:t>hive</w:t>
      </w:r>
      <w:r>
        <w:rPr>
          <w:sz w:val="24"/>
        </w:rPr>
        <w:t>的查询表元数据信息语句</w:t>
      </w:r>
      <w:r>
        <w:rPr>
          <w:rFonts w:hint="eastAsia"/>
          <w:sz w:val="24"/>
        </w:rPr>
        <w:t>。</w:t>
      </w:r>
    </w:p>
    <w:p w14:paraId="07BD2226" w14:textId="662EE602" w:rsidR="00462E0A" w:rsidRDefault="00462E0A" w:rsidP="005A3B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 xml:space="preserve">desc formatted </w:t>
      </w:r>
      <w:r w:rsidRPr="000021E1">
        <w:rPr>
          <w:sz w:val="24"/>
        </w:rPr>
        <w:t>table_name</w:t>
      </w:r>
      <w:r>
        <w:rPr>
          <w:sz w:val="24"/>
        </w:rPr>
        <w:t>;</w:t>
      </w:r>
    </w:p>
    <w:p w14:paraId="4AD5B7F2" w14:textId="1AA8E9FD" w:rsidR="00B72E9F" w:rsidRDefault="00B72E9F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D254947" wp14:editId="51259C57">
            <wp:extent cx="5274310" cy="17265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275" w14:textId="51AFF3BA" w:rsidR="00984699" w:rsidRPr="005A3B5C" w:rsidRDefault="00984699" w:rsidP="0098469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C72A635" w14:textId="40E74AB3" w:rsidR="00170FE8" w:rsidRDefault="00170FE8" w:rsidP="00170FE8">
      <w:pPr>
        <w:pStyle w:val="3"/>
      </w:pPr>
      <w:bookmarkStart w:id="54" w:name="_Toc11009634"/>
      <w:r>
        <w:rPr>
          <w:rFonts w:hint="eastAsia"/>
        </w:rPr>
        <w:lastRenderedPageBreak/>
        <w:t>alter</w:t>
      </w:r>
      <w:r>
        <w:t xml:space="preserve"> table</w:t>
      </w:r>
      <w:bookmarkEnd w:id="54"/>
    </w:p>
    <w:p w14:paraId="2DF13D3A" w14:textId="254EE328" w:rsidR="00B75330" w:rsidRDefault="00914BC2" w:rsidP="00914BC2">
      <w:pPr>
        <w:spacing w:line="360" w:lineRule="auto"/>
        <w:ind w:firstLineChars="200" w:firstLine="480"/>
        <w:rPr>
          <w:sz w:val="24"/>
        </w:rPr>
      </w:pPr>
      <w:r w:rsidRPr="00914BC2">
        <w:rPr>
          <w:rFonts w:hint="eastAsia"/>
          <w:sz w:val="24"/>
        </w:rPr>
        <w:t>Impala</w:t>
      </w:r>
      <w:r w:rsidRPr="00914BC2">
        <w:rPr>
          <w:rFonts w:hint="eastAsia"/>
          <w:sz w:val="24"/>
        </w:rPr>
        <w:t>中的</w:t>
      </w:r>
      <w:r w:rsidRPr="00FE5B2D">
        <w:rPr>
          <w:rFonts w:hint="eastAsia"/>
          <w:color w:val="FF0000"/>
          <w:sz w:val="24"/>
          <w:shd w:val="pct15" w:color="auto" w:fill="FFFFFF"/>
        </w:rPr>
        <w:t>Alter table</w:t>
      </w:r>
      <w:r w:rsidRPr="00914BC2">
        <w:rPr>
          <w:rFonts w:hint="eastAsia"/>
          <w:sz w:val="24"/>
        </w:rPr>
        <w:t>语句用于对给定表执行更改。使用此语句，我们可以添加，删除或修改现有表中的列，也可以重命名它们。</w:t>
      </w:r>
    </w:p>
    <w:p w14:paraId="572B5386" w14:textId="03CA180E" w:rsidR="000E7182" w:rsidRDefault="000E7182" w:rsidP="00914BC2">
      <w:pPr>
        <w:spacing w:line="360" w:lineRule="auto"/>
        <w:ind w:firstLineChars="200" w:firstLine="480"/>
        <w:rPr>
          <w:sz w:val="24"/>
        </w:rPr>
      </w:pPr>
      <w:r w:rsidRPr="00604AAC">
        <w:rPr>
          <w:rFonts w:hint="eastAsia"/>
          <w:sz w:val="24"/>
          <w:shd w:val="pct15" w:color="auto" w:fill="FFFFFF"/>
        </w:rPr>
        <w:t>表重命名</w:t>
      </w:r>
      <w:r>
        <w:rPr>
          <w:rFonts w:hint="eastAsia"/>
          <w:sz w:val="24"/>
        </w:rPr>
        <w:t>：</w:t>
      </w:r>
    </w:p>
    <w:p w14:paraId="7FA2A624" w14:textId="77777777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>ALTER TABLE [old_db_name.]old_table_name</w:t>
      </w:r>
      <w:r w:rsidRPr="00247C29">
        <w:rPr>
          <w:color w:val="FF0000"/>
          <w:sz w:val="24"/>
          <w:shd w:val="pct15" w:color="auto" w:fill="FFFFFF"/>
        </w:rPr>
        <w:t xml:space="preserve"> RENAM</w:t>
      </w:r>
      <w:r w:rsidRPr="007D7617">
        <w:rPr>
          <w:color w:val="FF0000"/>
          <w:sz w:val="24"/>
          <w:shd w:val="pct15" w:color="auto" w:fill="FFFFFF"/>
        </w:rPr>
        <w:t>E TO</w:t>
      </w:r>
    </w:p>
    <w:p w14:paraId="5E6D3A50" w14:textId="1DCCBED2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 xml:space="preserve"> [new_db_name.]new_table_name</w:t>
      </w:r>
    </w:p>
    <w:p w14:paraId="7B098515" w14:textId="1E7388DD" w:rsidR="000E7182" w:rsidRDefault="000E7182" w:rsidP="009935DB">
      <w:pPr>
        <w:spacing w:line="360" w:lineRule="auto"/>
        <w:ind w:firstLineChars="200" w:firstLine="480"/>
        <w:rPr>
          <w:b/>
          <w:sz w:val="24"/>
        </w:rPr>
      </w:pPr>
      <w:r w:rsidRPr="00604AAC">
        <w:rPr>
          <w:sz w:val="24"/>
          <w:shd w:val="pct15" w:color="auto" w:fill="FFFFFF"/>
        </w:rPr>
        <w:t>向表中添加列</w:t>
      </w:r>
      <w:r w:rsidRPr="009935DB">
        <w:rPr>
          <w:rFonts w:hint="eastAsia"/>
          <w:b/>
          <w:sz w:val="24"/>
        </w:rPr>
        <w:t>：</w:t>
      </w:r>
    </w:p>
    <w:p w14:paraId="5A4D5F73" w14:textId="06DC764D" w:rsidR="00604AAC" w:rsidRDefault="00604AAC" w:rsidP="00604AAC">
      <w:pPr>
        <w:spacing w:line="360" w:lineRule="auto"/>
        <w:ind w:firstLineChars="200" w:firstLine="480"/>
        <w:rPr>
          <w:sz w:val="24"/>
        </w:rPr>
      </w:pPr>
      <w:r w:rsidRPr="00604AAC">
        <w:rPr>
          <w:sz w:val="24"/>
        </w:rPr>
        <w:t xml:space="preserve">ALTER TABLE name </w:t>
      </w:r>
      <w:r w:rsidRPr="00690C60">
        <w:rPr>
          <w:color w:val="FF0000"/>
          <w:sz w:val="24"/>
          <w:shd w:val="pct15" w:color="auto" w:fill="FFFFFF"/>
        </w:rPr>
        <w:t>ADD COLUMNS</w:t>
      </w:r>
      <w:r w:rsidRPr="00604AAC">
        <w:rPr>
          <w:sz w:val="24"/>
        </w:rPr>
        <w:t xml:space="preserve"> (col_spec[, col_spec ...])</w:t>
      </w:r>
    </w:p>
    <w:p w14:paraId="05E4531A" w14:textId="3B92A336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rFonts w:hint="eastAsia"/>
          <w:sz w:val="24"/>
          <w:shd w:val="pct15" w:color="auto" w:fill="FFFFFF"/>
        </w:rPr>
        <w:t>从表中删除列</w:t>
      </w:r>
      <w:r>
        <w:rPr>
          <w:rFonts w:hint="eastAsia"/>
          <w:sz w:val="24"/>
        </w:rPr>
        <w:t>：</w:t>
      </w:r>
    </w:p>
    <w:p w14:paraId="07682051" w14:textId="7D35019B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sz w:val="24"/>
        </w:rPr>
        <w:t xml:space="preserve">ALTER TABLE name </w:t>
      </w:r>
      <w:r w:rsidRPr="00EC3E2A">
        <w:rPr>
          <w:color w:val="FF0000"/>
          <w:sz w:val="24"/>
          <w:shd w:val="pct15" w:color="auto" w:fill="FFFFFF"/>
        </w:rPr>
        <w:t>DROP</w:t>
      </w:r>
      <w:r w:rsidRPr="00EC3E2A">
        <w:rPr>
          <w:sz w:val="24"/>
        </w:rPr>
        <w:t xml:space="preserve"> [COLUMN] column_name</w:t>
      </w:r>
    </w:p>
    <w:p w14:paraId="64AD97E7" w14:textId="72202550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rFonts w:hint="eastAsia"/>
          <w:sz w:val="24"/>
          <w:shd w:val="pct15" w:color="auto" w:fill="FFFFFF"/>
        </w:rPr>
        <w:t>更改列的名称和类型</w:t>
      </w:r>
      <w:r>
        <w:rPr>
          <w:rFonts w:hint="eastAsia"/>
          <w:sz w:val="24"/>
        </w:rPr>
        <w:t>：</w:t>
      </w:r>
    </w:p>
    <w:p w14:paraId="56446C47" w14:textId="1701A0D3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sz w:val="24"/>
        </w:rPr>
        <w:t xml:space="preserve">ALTER TABLE name </w:t>
      </w:r>
      <w:r w:rsidRPr="00115D60">
        <w:rPr>
          <w:color w:val="FF0000"/>
          <w:sz w:val="24"/>
          <w:shd w:val="pct15" w:color="auto" w:fill="FFFFFF"/>
        </w:rPr>
        <w:t>CHANGE</w:t>
      </w:r>
      <w:r w:rsidRPr="00910E79">
        <w:rPr>
          <w:sz w:val="24"/>
        </w:rPr>
        <w:t xml:space="preserve"> column_name new_name new_type</w:t>
      </w:r>
    </w:p>
    <w:p w14:paraId="5D711E91" w14:textId="481E3CA6" w:rsidR="008F15FE" w:rsidRDefault="006E57E1" w:rsidP="00604AA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B097DAD" wp14:editId="1A34A536">
            <wp:extent cx="5274310" cy="35680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5F9" w14:textId="0310F5A4" w:rsidR="00AC681F" w:rsidRPr="00EC3E2A" w:rsidRDefault="00AC681F" w:rsidP="00AC681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A506B0" w14:textId="7705FE6D" w:rsidR="003A0B81" w:rsidRDefault="00C0439D" w:rsidP="003A0B81">
      <w:pPr>
        <w:pStyle w:val="3"/>
      </w:pPr>
      <w:bookmarkStart w:id="55" w:name="_Toc11009635"/>
      <w:r>
        <w:rPr>
          <w:rFonts w:hint="eastAsia"/>
        </w:rPr>
        <w:lastRenderedPageBreak/>
        <w:t>delete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t xml:space="preserve"> table</w:t>
      </w:r>
      <w:bookmarkEnd w:id="55"/>
    </w:p>
    <w:p w14:paraId="43725D6E" w14:textId="77A10F03" w:rsidR="00B0067F" w:rsidRPr="00B0067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Impala</w:t>
      </w:r>
      <w:r w:rsidRPr="00B0067F">
        <w:rPr>
          <w:rFonts w:hint="eastAsia"/>
          <w:color w:val="FF0000"/>
          <w:sz w:val="24"/>
          <w:shd w:val="pct15" w:color="auto" w:fill="FFFFFF"/>
        </w:rPr>
        <w:t xml:space="preserve"> drop</w:t>
      </w:r>
      <w:r w:rsidRPr="00B0067F">
        <w:rPr>
          <w:rFonts w:hint="eastAsia"/>
          <w:sz w:val="24"/>
        </w:rPr>
        <w:t xml:space="preserve"> table</w:t>
      </w:r>
      <w:r w:rsidRPr="00B0067F">
        <w:rPr>
          <w:rFonts w:hint="eastAsia"/>
          <w:sz w:val="24"/>
        </w:rPr>
        <w:t>语句用于删除</w:t>
      </w:r>
      <w:r w:rsidRPr="00B0067F">
        <w:rPr>
          <w:rFonts w:hint="eastAsia"/>
          <w:sz w:val="24"/>
        </w:rPr>
        <w:t>Impala</w:t>
      </w:r>
      <w:r w:rsidRPr="00B0067F">
        <w:rPr>
          <w:rFonts w:hint="eastAsia"/>
          <w:sz w:val="24"/>
        </w:rPr>
        <w:t>中的现有表。此语句还会删除内部表的底层</w:t>
      </w:r>
      <w:r w:rsidRPr="00B0067F">
        <w:rPr>
          <w:rFonts w:hint="eastAsia"/>
          <w:sz w:val="24"/>
        </w:rPr>
        <w:t>HDFS</w:t>
      </w:r>
      <w:r w:rsidRPr="00B0067F">
        <w:rPr>
          <w:rFonts w:hint="eastAsia"/>
          <w:sz w:val="24"/>
        </w:rPr>
        <w:t>文件</w:t>
      </w:r>
      <w:r w:rsidR="00266951">
        <w:rPr>
          <w:rFonts w:hint="eastAsia"/>
          <w:sz w:val="24"/>
        </w:rPr>
        <w:t>。</w:t>
      </w:r>
    </w:p>
    <w:p w14:paraId="3CAC426F" w14:textId="60442DC0" w:rsidR="00AC681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注意</w:t>
      </w:r>
      <w:r w:rsidR="00C50916">
        <w:rPr>
          <w:rFonts w:hint="eastAsia"/>
          <w:sz w:val="24"/>
        </w:rPr>
        <w:t>：</w:t>
      </w:r>
      <w:r w:rsidRPr="00C50916">
        <w:rPr>
          <w:rFonts w:hint="eastAsia"/>
          <w:sz w:val="24"/>
          <w:shd w:val="pct15" w:color="auto" w:fill="FFFFFF"/>
        </w:rPr>
        <w:t>使用此命令时必须小心，因为删除表后，表中可用的所有信息也将永远丢失</w:t>
      </w:r>
      <w:r w:rsidRPr="00B0067F">
        <w:rPr>
          <w:rFonts w:hint="eastAsia"/>
          <w:sz w:val="24"/>
        </w:rPr>
        <w:t>。</w:t>
      </w:r>
    </w:p>
    <w:p w14:paraId="7F6D0E39" w14:textId="48C45BD5" w:rsidR="00213A12" w:rsidRDefault="00213A12" w:rsidP="00B0067F">
      <w:pPr>
        <w:spacing w:line="360" w:lineRule="auto"/>
        <w:ind w:firstLineChars="200" w:firstLine="480"/>
        <w:rPr>
          <w:sz w:val="24"/>
        </w:rPr>
      </w:pPr>
      <w:r w:rsidRPr="00213A12">
        <w:rPr>
          <w:sz w:val="24"/>
        </w:rPr>
        <w:t>DROP table database_name.table_name;</w:t>
      </w:r>
    </w:p>
    <w:p w14:paraId="7E078CC3" w14:textId="0DADCD30" w:rsidR="004531C5" w:rsidRDefault="004531C5" w:rsidP="00B0067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FA55332" wp14:editId="64759E2C">
            <wp:extent cx="3299746" cy="39627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FE5B" w14:textId="4AC2056C" w:rsidR="005E6991" w:rsidRP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Impala</w:t>
      </w:r>
      <w:r w:rsidRPr="005E6991">
        <w:rPr>
          <w:rFonts w:hint="eastAsia"/>
          <w:sz w:val="24"/>
        </w:rPr>
        <w:t>的</w:t>
      </w:r>
      <w:r w:rsidRPr="005E6991">
        <w:rPr>
          <w:rFonts w:hint="eastAsia"/>
          <w:color w:val="FF0000"/>
          <w:sz w:val="24"/>
          <w:shd w:val="pct15" w:color="auto" w:fill="FFFFFF"/>
        </w:rPr>
        <w:t xml:space="preserve">Truncate </w:t>
      </w:r>
      <w:r w:rsidRPr="005E6991">
        <w:rPr>
          <w:rFonts w:hint="eastAsia"/>
          <w:sz w:val="24"/>
        </w:rPr>
        <w:t>Table</w:t>
      </w:r>
      <w:r w:rsidRPr="005E6991">
        <w:rPr>
          <w:rFonts w:hint="eastAsia"/>
          <w:sz w:val="24"/>
        </w:rPr>
        <w:t>语句用于从现有表中</w:t>
      </w:r>
      <w:r w:rsidRPr="00FB26E3">
        <w:rPr>
          <w:rFonts w:hint="eastAsia"/>
          <w:sz w:val="24"/>
          <w:shd w:val="pct15" w:color="auto" w:fill="FFFFFF"/>
        </w:rPr>
        <w:t>删除所有记录。</w:t>
      </w:r>
      <w:r w:rsidR="001E2148" w:rsidRPr="00FB26E3">
        <w:rPr>
          <w:rFonts w:hint="eastAsia"/>
          <w:sz w:val="24"/>
          <w:shd w:val="pct15" w:color="auto" w:fill="FFFFFF"/>
        </w:rPr>
        <w:t>保留表结构</w:t>
      </w:r>
      <w:r w:rsidR="001E2148">
        <w:rPr>
          <w:rFonts w:hint="eastAsia"/>
          <w:sz w:val="24"/>
        </w:rPr>
        <w:t>。</w:t>
      </w:r>
    </w:p>
    <w:p w14:paraId="2924D7E1" w14:textId="77777777" w:rsid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您也可以使用</w:t>
      </w:r>
      <w:r w:rsidRPr="005E6991">
        <w:rPr>
          <w:rFonts w:hint="eastAsia"/>
          <w:sz w:val="24"/>
        </w:rPr>
        <w:t>DROP TABLE</w:t>
      </w:r>
      <w:r w:rsidRPr="005E6991">
        <w:rPr>
          <w:rFonts w:hint="eastAsia"/>
          <w:sz w:val="24"/>
        </w:rPr>
        <w:t>命令删除一个完整的表，但它会从数据库中删除完整的表结构，如果您希望存储一些数据，您将需要重新创建此表。</w:t>
      </w:r>
    </w:p>
    <w:p w14:paraId="150A395A" w14:textId="41F19614" w:rsidR="005E6991" w:rsidRDefault="005D1176" w:rsidP="00AF2E60">
      <w:pPr>
        <w:spacing w:line="360" w:lineRule="auto"/>
        <w:ind w:firstLineChars="200" w:firstLine="480"/>
        <w:rPr>
          <w:sz w:val="24"/>
        </w:rPr>
      </w:pPr>
      <w:r w:rsidRPr="005D1176">
        <w:rPr>
          <w:sz w:val="24"/>
        </w:rPr>
        <w:t>truncate table_name;</w:t>
      </w:r>
    </w:p>
    <w:p w14:paraId="6C1755AE" w14:textId="5716569A" w:rsidR="00AF2E60" w:rsidRDefault="00AF2E60" w:rsidP="00AF2E6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F053C46" wp14:editId="600401F9">
            <wp:extent cx="5274310" cy="22720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358" w14:textId="4FE89809" w:rsidR="002B660D" w:rsidRPr="005E6991" w:rsidRDefault="002B660D" w:rsidP="002B660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6FE8D8A" w14:textId="402328D0" w:rsidR="003A0B81" w:rsidRDefault="006254B3" w:rsidP="003A0B81">
      <w:pPr>
        <w:pStyle w:val="3"/>
      </w:pPr>
      <w:bookmarkStart w:id="56" w:name="_Toc11009636"/>
      <w:r>
        <w:rPr>
          <w:rFonts w:hint="eastAsia"/>
        </w:rPr>
        <w:lastRenderedPageBreak/>
        <w:t>view</w:t>
      </w:r>
      <w:r w:rsidR="00F70CF6">
        <w:rPr>
          <w:rFonts w:hint="eastAsia"/>
        </w:rPr>
        <w:t>视图</w:t>
      </w:r>
      <w:bookmarkEnd w:id="56"/>
    </w:p>
    <w:p w14:paraId="71B68EB3" w14:textId="63612CB9" w:rsidR="00370235" w:rsidRPr="00370235" w:rsidRDefault="00370235" w:rsidP="00A45695">
      <w:pPr>
        <w:spacing w:line="360" w:lineRule="auto"/>
        <w:ind w:firstLineChars="200" w:firstLine="480"/>
        <w:rPr>
          <w:sz w:val="24"/>
        </w:rPr>
      </w:pPr>
      <w:r w:rsidRPr="00A45695">
        <w:rPr>
          <w:rFonts w:hint="eastAsia"/>
          <w:color w:val="FF0000"/>
          <w:sz w:val="24"/>
          <w:shd w:val="pct15" w:color="auto" w:fill="FFFFFF"/>
        </w:rPr>
        <w:t>视图</w:t>
      </w:r>
      <w:r w:rsidRPr="00370235">
        <w:rPr>
          <w:rFonts w:hint="eastAsia"/>
          <w:sz w:val="24"/>
        </w:rPr>
        <w:t>仅仅是存储在数据库中具有关联名称的</w:t>
      </w:r>
      <w:r w:rsidRPr="00370235">
        <w:rPr>
          <w:rFonts w:hint="eastAsia"/>
          <w:sz w:val="24"/>
        </w:rPr>
        <w:t>Impala</w:t>
      </w:r>
      <w:r w:rsidRPr="00370235">
        <w:rPr>
          <w:rFonts w:hint="eastAsia"/>
          <w:sz w:val="24"/>
        </w:rPr>
        <w:t>查询语言的语句。</w:t>
      </w:r>
      <w:r w:rsidRPr="00370235">
        <w:rPr>
          <w:rFonts w:hint="eastAsia"/>
          <w:sz w:val="24"/>
        </w:rPr>
        <w:t xml:space="preserve"> </w:t>
      </w:r>
      <w:r w:rsidRPr="00370235">
        <w:rPr>
          <w:rFonts w:hint="eastAsia"/>
          <w:sz w:val="24"/>
        </w:rPr>
        <w:t>它是以预定义的</w:t>
      </w:r>
      <w:r w:rsidRPr="00370235">
        <w:rPr>
          <w:rFonts w:hint="eastAsia"/>
          <w:sz w:val="24"/>
        </w:rPr>
        <w:t>SQL</w:t>
      </w:r>
      <w:r w:rsidRPr="00370235">
        <w:rPr>
          <w:rFonts w:hint="eastAsia"/>
          <w:sz w:val="24"/>
        </w:rPr>
        <w:t>查询形式的表的组合。</w:t>
      </w:r>
    </w:p>
    <w:p w14:paraId="55368F96" w14:textId="038D6CC1" w:rsidR="00F871B4" w:rsidRDefault="00370235" w:rsidP="00370235">
      <w:pPr>
        <w:spacing w:line="360" w:lineRule="auto"/>
        <w:ind w:firstLineChars="200" w:firstLine="480"/>
        <w:rPr>
          <w:sz w:val="24"/>
        </w:rPr>
      </w:pPr>
      <w:r w:rsidRPr="00370235">
        <w:rPr>
          <w:rFonts w:hint="eastAsia"/>
          <w:sz w:val="24"/>
        </w:rPr>
        <w:t>视图可以包含表的所有行或选定的行。</w:t>
      </w:r>
    </w:p>
    <w:p w14:paraId="21FDA05B" w14:textId="012F9BE7" w:rsidR="00A45695" w:rsidRDefault="00A45695" w:rsidP="00370235">
      <w:pPr>
        <w:spacing w:line="360" w:lineRule="auto"/>
        <w:ind w:firstLineChars="200" w:firstLine="480"/>
        <w:rPr>
          <w:sz w:val="24"/>
        </w:rPr>
      </w:pPr>
      <w:r w:rsidRPr="00A45695">
        <w:rPr>
          <w:sz w:val="24"/>
        </w:rPr>
        <w:t>Create View IF NOT EXISTS view_name as Select statement</w:t>
      </w:r>
    </w:p>
    <w:p w14:paraId="14E76703" w14:textId="2973D2D6" w:rsidR="00BA63F6" w:rsidRDefault="002B715A" w:rsidP="0037023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B6C2A57" wp14:editId="601CCEFE">
            <wp:extent cx="5274310" cy="1277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C7FB" w14:textId="38EBF3C7" w:rsidR="002B715A" w:rsidRPr="00F93079" w:rsidRDefault="002B715A" w:rsidP="00370235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sz w:val="24"/>
          <w:shd w:val="pct15" w:color="auto" w:fill="FFFFFF"/>
        </w:rPr>
        <w:t>创建视图</w:t>
      </w:r>
      <w:r w:rsidRPr="00F93079">
        <w:rPr>
          <w:sz w:val="24"/>
          <w:shd w:val="pct15" w:color="auto" w:fill="FFFFFF"/>
        </w:rPr>
        <w:t>view</w:t>
      </w:r>
      <w:r w:rsidR="00F93079" w:rsidRPr="00F93079">
        <w:rPr>
          <w:rFonts w:hint="eastAsia"/>
          <w:sz w:val="24"/>
          <w:shd w:val="pct15" w:color="auto" w:fill="FFFFFF"/>
        </w:rPr>
        <w:t>、</w:t>
      </w:r>
      <w:r w:rsidR="00F93079" w:rsidRPr="00F93079">
        <w:rPr>
          <w:sz w:val="24"/>
          <w:shd w:val="pct15" w:color="auto" w:fill="FFFFFF"/>
        </w:rPr>
        <w:t>查询视图</w:t>
      </w:r>
      <w:r w:rsidR="00F93079" w:rsidRPr="00F93079">
        <w:rPr>
          <w:sz w:val="24"/>
          <w:shd w:val="pct15" w:color="auto" w:fill="FFFFFF"/>
        </w:rPr>
        <w:t>view</w:t>
      </w:r>
    </w:p>
    <w:p w14:paraId="3927E6DC" w14:textId="3874E8D6" w:rsidR="002B715A" w:rsidRDefault="002B715A" w:rsidP="007F77D1">
      <w:pPr>
        <w:spacing w:line="360" w:lineRule="auto"/>
        <w:ind w:firstLineChars="200" w:firstLine="480"/>
        <w:rPr>
          <w:sz w:val="24"/>
        </w:rPr>
      </w:pPr>
      <w:r w:rsidRPr="002B715A">
        <w:rPr>
          <w:sz w:val="24"/>
        </w:rPr>
        <w:t xml:space="preserve">CREATE VIEW IF NOT EXISTS </w:t>
      </w:r>
      <w:r>
        <w:rPr>
          <w:sz w:val="24"/>
        </w:rPr>
        <w:t>employee</w:t>
      </w:r>
      <w:r w:rsidRPr="002B715A">
        <w:rPr>
          <w:sz w:val="24"/>
        </w:rPr>
        <w:t xml:space="preserve">_view AS select name, age from </w:t>
      </w:r>
      <w:r>
        <w:rPr>
          <w:sz w:val="24"/>
        </w:rPr>
        <w:t>employee</w:t>
      </w:r>
      <w:r w:rsidRPr="002B715A">
        <w:rPr>
          <w:sz w:val="24"/>
        </w:rPr>
        <w:t>;</w:t>
      </w:r>
    </w:p>
    <w:p w14:paraId="1D88EE99" w14:textId="6E8B90CC" w:rsidR="007F77D1" w:rsidRDefault="007F77D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B3EE1C9" wp14:editId="3D99C878">
            <wp:extent cx="5274310" cy="13544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326" w14:textId="77777777" w:rsidR="00F93079" w:rsidRDefault="00F93079" w:rsidP="007F77D1">
      <w:pPr>
        <w:spacing w:line="360" w:lineRule="auto"/>
        <w:ind w:firstLineChars="200" w:firstLine="480"/>
        <w:rPr>
          <w:sz w:val="24"/>
        </w:rPr>
      </w:pPr>
    </w:p>
    <w:p w14:paraId="4EF3FA1A" w14:textId="0DD10467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修改视图</w:t>
      </w:r>
    </w:p>
    <w:p w14:paraId="26A2AE20" w14:textId="00D178ED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rFonts w:hint="eastAsia"/>
          <w:sz w:val="24"/>
        </w:rPr>
        <w:t>ALTER VIEW database_name.view_name</w:t>
      </w:r>
      <w:r w:rsidRPr="00F93079">
        <w:rPr>
          <w:rFonts w:hint="eastAsia"/>
          <w:sz w:val="24"/>
        </w:rPr>
        <w:t>为</w:t>
      </w:r>
      <w:r w:rsidRPr="00F93079">
        <w:rPr>
          <w:rFonts w:hint="eastAsia"/>
          <w:sz w:val="24"/>
        </w:rPr>
        <w:t>Select</w:t>
      </w:r>
      <w:r w:rsidRPr="00F93079">
        <w:rPr>
          <w:rFonts w:hint="eastAsia"/>
          <w:sz w:val="24"/>
        </w:rPr>
        <w:t>语句</w:t>
      </w:r>
    </w:p>
    <w:p w14:paraId="7F18BFE9" w14:textId="27BFA6C2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删除视图</w:t>
      </w:r>
    </w:p>
    <w:p w14:paraId="7E6D331E" w14:textId="7578EB7E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sz w:val="24"/>
        </w:rPr>
        <w:t>DROP VIEW database_name.view_name;</w:t>
      </w:r>
    </w:p>
    <w:p w14:paraId="64C559F6" w14:textId="52B77776" w:rsidR="00FE2FF1" w:rsidRDefault="00FE2FF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36EC85A" wp14:editId="2C090069">
            <wp:extent cx="4221846" cy="754445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138" w14:textId="348FAF16" w:rsidR="00D6618D" w:rsidRPr="00F93079" w:rsidRDefault="00D6618D" w:rsidP="00D6618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D341697" w14:textId="0B0D00C7" w:rsidR="00A403ED" w:rsidRDefault="00A403ED" w:rsidP="00A403ED">
      <w:pPr>
        <w:pStyle w:val="3"/>
      </w:pPr>
      <w:bookmarkStart w:id="57" w:name="_Toc11009637"/>
      <w:r>
        <w:rPr>
          <w:rFonts w:hint="eastAsia"/>
        </w:rPr>
        <w:lastRenderedPageBreak/>
        <w:t>order</w:t>
      </w:r>
      <w:r>
        <w:t xml:space="preserve"> by</w:t>
      </w:r>
      <w:r>
        <w:t>子句</w:t>
      </w:r>
      <w:bookmarkEnd w:id="57"/>
    </w:p>
    <w:p w14:paraId="073CB7C0" w14:textId="3536F447" w:rsidR="00D6618D" w:rsidRDefault="00374372" w:rsidP="00374372">
      <w:pPr>
        <w:spacing w:line="360" w:lineRule="auto"/>
        <w:ind w:firstLineChars="200" w:firstLine="480"/>
        <w:rPr>
          <w:sz w:val="24"/>
        </w:rPr>
      </w:pPr>
      <w:r w:rsidRPr="00374372">
        <w:rPr>
          <w:rFonts w:hint="eastAsia"/>
          <w:sz w:val="24"/>
        </w:rPr>
        <w:t xml:space="preserve">Impala </w:t>
      </w:r>
      <w:r w:rsidRPr="00374372">
        <w:rPr>
          <w:rFonts w:hint="eastAsia"/>
          <w:color w:val="FF0000"/>
          <w:sz w:val="24"/>
          <w:shd w:val="pct15" w:color="auto" w:fill="FFFFFF"/>
        </w:rPr>
        <w:t>ORDER BY</w:t>
      </w:r>
      <w:r w:rsidRPr="00374372">
        <w:rPr>
          <w:rFonts w:hint="eastAsia"/>
          <w:sz w:val="24"/>
        </w:rPr>
        <w:t>子句用于根据一个或多个列以升序或降序对数据进行排序。</w:t>
      </w:r>
      <w:r w:rsidRPr="00374372">
        <w:rPr>
          <w:rFonts w:hint="eastAsia"/>
          <w:sz w:val="24"/>
        </w:rPr>
        <w:t xml:space="preserve"> </w:t>
      </w:r>
      <w:r w:rsidRPr="00374372">
        <w:rPr>
          <w:rFonts w:hint="eastAsia"/>
          <w:sz w:val="24"/>
        </w:rPr>
        <w:t>默认情况下，一些数据库按升序对查询结果进行排序。</w:t>
      </w:r>
    </w:p>
    <w:p w14:paraId="764A2E1E" w14:textId="77777777" w:rsidR="004748AE" w:rsidRDefault="004748AE" w:rsidP="00374372">
      <w:pPr>
        <w:spacing w:line="360" w:lineRule="auto"/>
        <w:ind w:firstLineChars="200" w:firstLine="480"/>
        <w:rPr>
          <w:sz w:val="24"/>
        </w:rPr>
      </w:pPr>
      <w:r w:rsidRPr="004748AE">
        <w:rPr>
          <w:sz w:val="24"/>
        </w:rPr>
        <w:t>select * from table_name ORDER BY col_name</w:t>
      </w:r>
    </w:p>
    <w:p w14:paraId="0AAFC239" w14:textId="16D82C30" w:rsidR="004748AE" w:rsidRDefault="004748AE" w:rsidP="00374372">
      <w:pPr>
        <w:spacing w:line="360" w:lineRule="auto"/>
        <w:ind w:firstLineChars="200" w:firstLine="480"/>
        <w:rPr>
          <w:sz w:val="24"/>
        </w:rPr>
      </w:pPr>
      <w:r w:rsidRPr="004748AE">
        <w:rPr>
          <w:sz w:val="24"/>
        </w:rPr>
        <w:t xml:space="preserve"> [ASC|DESC] [NULLS FIRST|NULLS LAST]</w:t>
      </w:r>
    </w:p>
    <w:p w14:paraId="366770CB" w14:textId="0842ECB9" w:rsidR="004748AE" w:rsidRP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可以使用关键字</w:t>
      </w:r>
      <w:r w:rsidRPr="004748AE">
        <w:rPr>
          <w:rFonts w:hint="eastAsia"/>
          <w:sz w:val="24"/>
          <w:shd w:val="pct15" w:color="auto" w:fill="FFFFFF"/>
        </w:rPr>
        <w:t>ASC</w:t>
      </w:r>
      <w:r w:rsidRPr="004748AE">
        <w:rPr>
          <w:rFonts w:hint="eastAsia"/>
          <w:sz w:val="24"/>
          <w:shd w:val="pct15" w:color="auto" w:fill="FFFFFF"/>
        </w:rPr>
        <w:t>或</w:t>
      </w:r>
      <w:r w:rsidRPr="004748AE">
        <w:rPr>
          <w:rFonts w:hint="eastAsia"/>
          <w:sz w:val="24"/>
          <w:shd w:val="pct15" w:color="auto" w:fill="FFFFFF"/>
        </w:rPr>
        <w:t>DESC</w:t>
      </w:r>
      <w:r w:rsidRPr="004748AE">
        <w:rPr>
          <w:rFonts w:hint="eastAsia"/>
          <w:sz w:val="24"/>
          <w:shd w:val="pct15" w:color="auto" w:fill="FFFFFF"/>
        </w:rPr>
        <w:t>分别按升序或降序</w:t>
      </w:r>
      <w:r w:rsidRPr="004748AE">
        <w:rPr>
          <w:rFonts w:hint="eastAsia"/>
          <w:sz w:val="24"/>
        </w:rPr>
        <w:t>排列表中的数据。</w:t>
      </w:r>
    </w:p>
    <w:p w14:paraId="7E23E781" w14:textId="0A803054" w:rsid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FIRST</w:t>
      </w:r>
      <w:r w:rsidRPr="004748AE">
        <w:rPr>
          <w:rFonts w:hint="eastAsia"/>
          <w:sz w:val="24"/>
        </w:rPr>
        <w:t>，表中的所有空值都排列在顶行</w:t>
      </w:r>
      <w:r w:rsidRPr="004748AE">
        <w:rPr>
          <w:rFonts w:hint="eastAsia"/>
          <w:sz w:val="24"/>
        </w:rPr>
        <w:t xml:space="preserve">; </w:t>
      </w: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LAST</w:t>
      </w:r>
      <w:r w:rsidRPr="004748AE">
        <w:rPr>
          <w:rFonts w:hint="eastAsia"/>
          <w:sz w:val="24"/>
        </w:rPr>
        <w:t>，包含空值的行将最后排列。</w:t>
      </w:r>
    </w:p>
    <w:p w14:paraId="0369BDFD" w14:textId="798E86AF" w:rsidR="00CB3575" w:rsidRDefault="00CB3575" w:rsidP="004748A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BD1CD8D" wp14:editId="0102BFFC">
            <wp:extent cx="5274310" cy="2487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7A1" w14:textId="1A9DFDE2" w:rsidR="00CB50CF" w:rsidRPr="004748AE" w:rsidRDefault="00CB50CF" w:rsidP="00CB50C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CE3876C" w14:textId="55D949A6" w:rsidR="00A403ED" w:rsidRDefault="00A403ED" w:rsidP="00A403ED">
      <w:pPr>
        <w:pStyle w:val="3"/>
      </w:pPr>
      <w:bookmarkStart w:id="58" w:name="_Toc11009638"/>
      <w:r>
        <w:rPr>
          <w:rFonts w:hint="eastAsia"/>
        </w:rPr>
        <w:lastRenderedPageBreak/>
        <w:t>group</w:t>
      </w:r>
      <w:r>
        <w:t xml:space="preserve"> by</w:t>
      </w:r>
      <w:r>
        <w:t>子句</w:t>
      </w:r>
      <w:bookmarkEnd w:id="58"/>
    </w:p>
    <w:p w14:paraId="3A2188E4" w14:textId="0C175B48" w:rsidR="00CB50CF" w:rsidRDefault="00CB50CF" w:rsidP="00CB50CF">
      <w:pPr>
        <w:spacing w:line="360" w:lineRule="auto"/>
        <w:ind w:firstLineChars="200" w:firstLine="480"/>
        <w:rPr>
          <w:sz w:val="24"/>
        </w:rPr>
      </w:pPr>
      <w:r w:rsidRPr="00CB50CF">
        <w:rPr>
          <w:rFonts w:hint="eastAsia"/>
          <w:sz w:val="24"/>
        </w:rPr>
        <w:t xml:space="preserve">Impala </w:t>
      </w:r>
      <w:r w:rsidRPr="00CB50CF">
        <w:rPr>
          <w:rFonts w:hint="eastAsia"/>
          <w:color w:val="FF0000"/>
          <w:sz w:val="24"/>
          <w:shd w:val="pct15" w:color="auto" w:fill="FFFFFF"/>
        </w:rPr>
        <w:t>GROUP BY</w:t>
      </w:r>
      <w:r w:rsidRPr="00CB50CF">
        <w:rPr>
          <w:rFonts w:hint="eastAsia"/>
          <w:sz w:val="24"/>
        </w:rPr>
        <w:t>子句与</w:t>
      </w:r>
      <w:r w:rsidRPr="00CB50CF">
        <w:rPr>
          <w:rFonts w:hint="eastAsia"/>
          <w:sz w:val="24"/>
        </w:rPr>
        <w:t>SELECT</w:t>
      </w:r>
      <w:r w:rsidRPr="00CB50CF">
        <w:rPr>
          <w:rFonts w:hint="eastAsia"/>
          <w:sz w:val="24"/>
        </w:rPr>
        <w:t>语句协作使用，以将相同的数据排列到组中。</w:t>
      </w:r>
    </w:p>
    <w:p w14:paraId="24146647" w14:textId="1857C2D8" w:rsidR="002B1F7D" w:rsidRPr="00CB50CF" w:rsidRDefault="002B1F7D" w:rsidP="009F75F5">
      <w:pPr>
        <w:spacing w:line="360" w:lineRule="auto"/>
        <w:ind w:firstLineChars="200" w:firstLine="480"/>
        <w:rPr>
          <w:sz w:val="24"/>
        </w:rPr>
      </w:pPr>
      <w:r w:rsidRPr="002B1F7D">
        <w:rPr>
          <w:sz w:val="24"/>
        </w:rPr>
        <w:t>select data from table_name Group BY col_name;</w:t>
      </w:r>
    </w:p>
    <w:p w14:paraId="7678DCDE" w14:textId="3C50E4DA" w:rsidR="00A403ED" w:rsidRDefault="00A403ED" w:rsidP="00A403ED">
      <w:pPr>
        <w:pStyle w:val="3"/>
      </w:pPr>
      <w:bookmarkStart w:id="59" w:name="_Toc11009639"/>
      <w:r>
        <w:rPr>
          <w:rFonts w:hint="eastAsia"/>
        </w:rPr>
        <w:t>having</w:t>
      </w:r>
      <w:r>
        <w:rPr>
          <w:rFonts w:hint="eastAsia"/>
        </w:rPr>
        <w:t>子句</w:t>
      </w:r>
      <w:bookmarkEnd w:id="59"/>
    </w:p>
    <w:p w14:paraId="2F404668" w14:textId="59A2AF0A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Impala</w:t>
      </w:r>
      <w:r w:rsidRPr="009F75F5">
        <w:rPr>
          <w:rFonts w:hint="eastAsia"/>
          <w:sz w:val="24"/>
        </w:rPr>
        <w:t>中的</w:t>
      </w:r>
      <w:r w:rsidRPr="009F75F5">
        <w:rPr>
          <w:rFonts w:hint="eastAsia"/>
          <w:color w:val="FF0000"/>
          <w:sz w:val="24"/>
          <w:shd w:val="pct15" w:color="auto" w:fill="FFFFFF"/>
        </w:rPr>
        <w:t>Having</w:t>
      </w:r>
      <w:r w:rsidRPr="009F75F5">
        <w:rPr>
          <w:rFonts w:hint="eastAsia"/>
          <w:sz w:val="24"/>
        </w:rPr>
        <w:t>子句允许您指定过滤哪些组结果显示在最终结果中的条件。</w:t>
      </w:r>
    </w:p>
    <w:p w14:paraId="79DA9216" w14:textId="4FD9BFD6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一般来说，</w:t>
      </w:r>
      <w:r w:rsidRPr="009F75F5">
        <w:rPr>
          <w:rFonts w:hint="eastAsia"/>
          <w:sz w:val="24"/>
        </w:rPr>
        <w:t>Having</w:t>
      </w:r>
      <w:r w:rsidRPr="009F75F5">
        <w:rPr>
          <w:rFonts w:hint="eastAsia"/>
          <w:sz w:val="24"/>
        </w:rPr>
        <w:t>子句与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子句一起使用</w:t>
      </w:r>
      <w:r w:rsidRPr="009F75F5">
        <w:rPr>
          <w:rFonts w:hint="eastAsia"/>
          <w:sz w:val="24"/>
        </w:rPr>
        <w:t xml:space="preserve">; </w:t>
      </w:r>
      <w:r w:rsidRPr="009F75F5">
        <w:rPr>
          <w:rFonts w:hint="eastAsia"/>
          <w:sz w:val="24"/>
        </w:rPr>
        <w:t>它将条件放置在由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子句创建的组上。</w:t>
      </w:r>
    </w:p>
    <w:p w14:paraId="51265D1B" w14:textId="2A89B730" w:rsidR="00866E9A" w:rsidRDefault="00866E9A" w:rsidP="00866E9A">
      <w:pPr>
        <w:pStyle w:val="3"/>
      </w:pPr>
      <w:bookmarkStart w:id="60" w:name="_Toc11009640"/>
      <w:r>
        <w:rPr>
          <w:rFonts w:hint="eastAsia"/>
        </w:rPr>
        <w:t>limit</w:t>
      </w:r>
      <w:r>
        <w:rPr>
          <w:rFonts w:hint="eastAsia"/>
        </w:rPr>
        <w:t>、</w:t>
      </w:r>
      <w:r>
        <w:rPr>
          <w:rFonts w:hint="eastAsia"/>
        </w:rPr>
        <w:t>offset</w:t>
      </w:r>
      <w:bookmarkEnd w:id="60"/>
    </w:p>
    <w:p w14:paraId="4FE7B7E3" w14:textId="55B61FFD" w:rsidR="00752E74" w:rsidRDefault="00752E74" w:rsidP="00752E74">
      <w:pPr>
        <w:spacing w:line="360" w:lineRule="auto"/>
        <w:ind w:firstLineChars="200" w:firstLine="480"/>
        <w:rPr>
          <w:sz w:val="24"/>
        </w:rPr>
      </w:pPr>
      <w:r w:rsidRPr="00752E74">
        <w:rPr>
          <w:rFonts w:hint="eastAsia"/>
          <w:sz w:val="24"/>
        </w:rPr>
        <w:t>Impala</w:t>
      </w:r>
      <w:r w:rsidRPr="00752E74">
        <w:rPr>
          <w:rFonts w:hint="eastAsia"/>
          <w:sz w:val="24"/>
        </w:rPr>
        <w:t>中的</w:t>
      </w:r>
      <w:r w:rsidRPr="00752E74">
        <w:rPr>
          <w:rFonts w:hint="eastAsia"/>
          <w:color w:val="FF0000"/>
          <w:sz w:val="24"/>
          <w:shd w:val="pct15" w:color="auto" w:fill="FFFFFF"/>
        </w:rPr>
        <w:t>limit</w:t>
      </w:r>
      <w:r w:rsidRPr="00752E74">
        <w:rPr>
          <w:rFonts w:hint="eastAsia"/>
          <w:sz w:val="24"/>
        </w:rPr>
        <w:t>子句用于将结果集的行数限制为所需的数，即查询的结果集不包含超过指定限制的记录。</w:t>
      </w:r>
    </w:p>
    <w:p w14:paraId="72D69DBF" w14:textId="1D8A94E8" w:rsidR="00396E8A" w:rsidRDefault="00396E8A" w:rsidP="00752E74">
      <w:pPr>
        <w:spacing w:line="360" w:lineRule="auto"/>
        <w:ind w:firstLineChars="200" w:firstLine="480"/>
        <w:rPr>
          <w:sz w:val="24"/>
        </w:rPr>
      </w:pPr>
      <w:r w:rsidRPr="00396E8A">
        <w:rPr>
          <w:rFonts w:hint="eastAsia"/>
          <w:sz w:val="24"/>
        </w:rPr>
        <w:t>一般来说，</w:t>
      </w:r>
      <w:r w:rsidRPr="00396E8A">
        <w:rPr>
          <w:rFonts w:hint="eastAsia"/>
          <w:sz w:val="24"/>
        </w:rPr>
        <w:t>select</w:t>
      </w:r>
      <w:r w:rsidRPr="00396E8A">
        <w:rPr>
          <w:rFonts w:hint="eastAsia"/>
          <w:sz w:val="24"/>
        </w:rPr>
        <w:t>查询的</w:t>
      </w:r>
      <w:r w:rsidRPr="00396E8A">
        <w:rPr>
          <w:rFonts w:hint="eastAsia"/>
          <w:sz w:val="24"/>
        </w:rPr>
        <w:t>resultset</w:t>
      </w:r>
      <w:r w:rsidRPr="00396E8A">
        <w:rPr>
          <w:rFonts w:hint="eastAsia"/>
          <w:sz w:val="24"/>
        </w:rPr>
        <w:t>中的行从</w:t>
      </w:r>
      <w:r w:rsidRPr="00396E8A">
        <w:rPr>
          <w:rFonts w:hint="eastAsia"/>
          <w:sz w:val="24"/>
        </w:rPr>
        <w:t>0</w:t>
      </w:r>
      <w:r w:rsidRPr="00396E8A">
        <w:rPr>
          <w:rFonts w:hint="eastAsia"/>
          <w:sz w:val="24"/>
        </w:rPr>
        <w:t>开始。使用</w:t>
      </w:r>
      <w:r w:rsidRPr="00396E8A">
        <w:rPr>
          <w:rFonts w:hint="eastAsia"/>
          <w:color w:val="FF0000"/>
          <w:sz w:val="24"/>
          <w:shd w:val="pct15" w:color="auto" w:fill="FFFFFF"/>
        </w:rPr>
        <w:t>offset</w:t>
      </w:r>
      <w:r w:rsidRPr="00396E8A">
        <w:rPr>
          <w:rFonts w:hint="eastAsia"/>
          <w:color w:val="FF0000"/>
          <w:sz w:val="24"/>
          <w:shd w:val="pct15" w:color="auto" w:fill="FFFFFF"/>
        </w:rPr>
        <w:t>子句</w:t>
      </w:r>
      <w:r w:rsidRPr="00396E8A">
        <w:rPr>
          <w:rFonts w:hint="eastAsia"/>
          <w:sz w:val="24"/>
        </w:rPr>
        <w:t>，我们可以决定从哪里考虑输出。</w:t>
      </w:r>
    </w:p>
    <w:p w14:paraId="22B006A7" w14:textId="71ADE42B" w:rsidR="00B6779D" w:rsidRDefault="00B6779D" w:rsidP="00752E7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717321E" wp14:editId="140EF2EB">
            <wp:extent cx="5274310" cy="2191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F4F" w14:textId="7D0E99A5" w:rsidR="00805164" w:rsidRPr="00752E74" w:rsidRDefault="00805164" w:rsidP="00805164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8EAB033" w14:textId="0C2DAF19" w:rsidR="003F2DD0" w:rsidRDefault="003F2DD0" w:rsidP="003F2DD0">
      <w:pPr>
        <w:pStyle w:val="3"/>
      </w:pPr>
      <w:bookmarkStart w:id="61" w:name="_Toc11009641"/>
      <w:r>
        <w:rPr>
          <w:rFonts w:hint="eastAsia"/>
        </w:rPr>
        <w:lastRenderedPageBreak/>
        <w:t>with</w:t>
      </w:r>
      <w:r>
        <w:rPr>
          <w:rFonts w:hint="eastAsia"/>
        </w:rPr>
        <w:t>子句</w:t>
      </w:r>
      <w:bookmarkEnd w:id="61"/>
    </w:p>
    <w:p w14:paraId="342947E0" w14:textId="70960A26" w:rsidR="00805164" w:rsidRDefault="00805164" w:rsidP="00805164">
      <w:pPr>
        <w:spacing w:line="360" w:lineRule="auto"/>
        <w:ind w:firstLineChars="200" w:firstLine="480"/>
        <w:rPr>
          <w:sz w:val="24"/>
        </w:rPr>
      </w:pPr>
      <w:r w:rsidRPr="00805164">
        <w:rPr>
          <w:rFonts w:hint="eastAsia"/>
          <w:sz w:val="24"/>
        </w:rPr>
        <w:t>如果查询太复杂，我们可以为复杂部分定义别名，并使用</w:t>
      </w:r>
      <w:r w:rsidRPr="00805164">
        <w:rPr>
          <w:rFonts w:hint="eastAsia"/>
          <w:sz w:val="24"/>
        </w:rPr>
        <w:t>Impala</w:t>
      </w:r>
      <w:r w:rsidRPr="00805164">
        <w:rPr>
          <w:rFonts w:hint="eastAsia"/>
          <w:sz w:val="24"/>
        </w:rPr>
        <w:t>的</w:t>
      </w:r>
      <w:r w:rsidRPr="00805164">
        <w:rPr>
          <w:rFonts w:hint="eastAsia"/>
          <w:sz w:val="24"/>
        </w:rPr>
        <w:t>with</w:t>
      </w:r>
      <w:r w:rsidRPr="00805164">
        <w:rPr>
          <w:rFonts w:hint="eastAsia"/>
          <w:sz w:val="24"/>
        </w:rPr>
        <w:t>子句将它们包含在查询中。</w:t>
      </w:r>
    </w:p>
    <w:p w14:paraId="699034CE" w14:textId="58B2D815" w:rsidR="00805164" w:rsidRDefault="00805164" w:rsidP="00805164">
      <w:pPr>
        <w:spacing w:line="360" w:lineRule="auto"/>
        <w:ind w:firstLineChars="200" w:firstLine="480"/>
        <w:rPr>
          <w:sz w:val="24"/>
        </w:rPr>
      </w:pPr>
      <w:r w:rsidRPr="00805164">
        <w:rPr>
          <w:sz w:val="24"/>
        </w:rPr>
        <w:t>with x as (select 1), y as (select 2) (select * from x union y);</w:t>
      </w:r>
    </w:p>
    <w:p w14:paraId="27638110" w14:textId="3D82FE93" w:rsidR="00C53A10" w:rsidRDefault="00C53A10" w:rsidP="0080516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例如：</w:t>
      </w:r>
      <w:r w:rsidRPr="00C53A10">
        <w:rPr>
          <w:rFonts w:hint="eastAsia"/>
          <w:sz w:val="24"/>
        </w:rPr>
        <w:t>使用</w:t>
      </w:r>
      <w:r w:rsidRPr="00C53A10">
        <w:rPr>
          <w:rFonts w:hint="eastAsia"/>
          <w:sz w:val="24"/>
        </w:rPr>
        <w:t>with</w:t>
      </w:r>
      <w:r w:rsidRPr="00C53A10">
        <w:rPr>
          <w:rFonts w:hint="eastAsia"/>
          <w:sz w:val="24"/>
        </w:rPr>
        <w:t>子句显示年龄大于</w:t>
      </w:r>
      <w:r w:rsidRPr="00C53A10">
        <w:rPr>
          <w:rFonts w:hint="eastAsia"/>
          <w:sz w:val="24"/>
        </w:rPr>
        <w:t>25</w:t>
      </w:r>
      <w:r w:rsidRPr="00C53A10">
        <w:rPr>
          <w:rFonts w:hint="eastAsia"/>
          <w:sz w:val="24"/>
        </w:rPr>
        <w:t>的员工和客户的记录。</w:t>
      </w:r>
    </w:p>
    <w:p w14:paraId="3911D212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with t1 as (select * from customers where age&gt;25), </w:t>
      </w:r>
    </w:p>
    <w:p w14:paraId="7BB4D999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t2 as (select * from employee where age&gt;25) </w:t>
      </w:r>
    </w:p>
    <w:p w14:paraId="656D2A3D" w14:textId="640CB359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(select * from t1 union select * from t2);</w:t>
      </w:r>
    </w:p>
    <w:p w14:paraId="7BBF96AC" w14:textId="12117C93" w:rsidR="003F2DD0" w:rsidRDefault="003F2DD0" w:rsidP="003F2DD0">
      <w:pPr>
        <w:pStyle w:val="3"/>
      </w:pPr>
      <w:bookmarkStart w:id="62" w:name="_Toc11009642"/>
      <w:r>
        <w:rPr>
          <w:rFonts w:hint="eastAsia"/>
        </w:rPr>
        <w:t>distinct</w:t>
      </w:r>
      <w:bookmarkEnd w:id="62"/>
    </w:p>
    <w:p w14:paraId="56494568" w14:textId="4A288B9D" w:rsid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rFonts w:hint="eastAsia"/>
          <w:sz w:val="24"/>
        </w:rPr>
        <w:t>Impala</w:t>
      </w:r>
      <w:r w:rsidRPr="00C53A10">
        <w:rPr>
          <w:rFonts w:hint="eastAsia"/>
          <w:sz w:val="24"/>
        </w:rPr>
        <w:t>中的</w:t>
      </w:r>
      <w:r w:rsidRPr="00C53A10">
        <w:rPr>
          <w:rFonts w:hint="eastAsia"/>
          <w:sz w:val="24"/>
        </w:rPr>
        <w:t>distinct</w:t>
      </w:r>
      <w:r w:rsidRPr="00C53A10">
        <w:rPr>
          <w:rFonts w:hint="eastAsia"/>
          <w:sz w:val="24"/>
        </w:rPr>
        <w:t>运算符用于通过删除重复值来获取唯一值。</w:t>
      </w:r>
    </w:p>
    <w:p w14:paraId="7BA1A5C0" w14:textId="5A4EB74C" w:rsid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>select distinct columns… from table_name;</w:t>
      </w:r>
    </w:p>
    <w:p w14:paraId="252887B5" w14:textId="5D81FD67" w:rsidR="00F51FD7" w:rsidRPr="00C53A10" w:rsidRDefault="00F51FD7" w:rsidP="00F51FD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E2A122E" w14:textId="7591310B" w:rsidR="00BB07A6" w:rsidRDefault="00E02C39" w:rsidP="002E17AF">
      <w:pPr>
        <w:pStyle w:val="1"/>
      </w:pPr>
      <w:bookmarkStart w:id="63" w:name="_Toc11009643"/>
      <w:r>
        <w:rPr>
          <w:rFonts w:hint="eastAsia"/>
        </w:rPr>
        <w:lastRenderedPageBreak/>
        <w:t>I</w:t>
      </w:r>
      <w:r w:rsidR="00BB07A6">
        <w:t>mpala</w:t>
      </w:r>
      <w:r w:rsidR="00BB07A6">
        <w:t>数据导入</w:t>
      </w:r>
      <w:r w:rsidR="00401724">
        <w:t>方式</w:t>
      </w:r>
      <w:bookmarkEnd w:id="63"/>
    </w:p>
    <w:p w14:paraId="4BC70931" w14:textId="667FEEF9" w:rsidR="002A3E50" w:rsidRDefault="002A3E50" w:rsidP="002A3E50">
      <w:pPr>
        <w:pStyle w:val="2"/>
      </w:pPr>
      <w:bookmarkStart w:id="64" w:name="_Toc11009644"/>
      <w:r>
        <w:t>load data</w:t>
      </w:r>
      <w:bookmarkEnd w:id="64"/>
    </w:p>
    <w:p w14:paraId="56A080F4" w14:textId="43F6E5E2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首先创建一个表：</w:t>
      </w:r>
    </w:p>
    <w:p w14:paraId="28BE14CE" w14:textId="4685F0AF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create table user(id int ,name string,age int ) row format delimited fields terminated by "\t";</w:t>
      </w:r>
    </w:p>
    <w:p w14:paraId="01FF5904" w14:textId="1845222C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3CB3D9" wp14:editId="09CB64E2">
            <wp:extent cx="5274310" cy="37338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690" w14:textId="0D8CF6ED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准备数据</w:t>
      </w:r>
      <w:r w:rsidRPr="002A3E50">
        <w:rPr>
          <w:rFonts w:hint="eastAsia"/>
          <w:sz w:val="24"/>
        </w:rPr>
        <w:t>user.txt</w:t>
      </w:r>
      <w:r w:rsidRPr="002A3E50">
        <w:rPr>
          <w:rFonts w:hint="eastAsia"/>
          <w:sz w:val="24"/>
        </w:rPr>
        <w:t>并上传到</w:t>
      </w:r>
      <w:r w:rsidRPr="002A3E50">
        <w:rPr>
          <w:rFonts w:hint="eastAsia"/>
          <w:sz w:val="24"/>
        </w:rPr>
        <w:t>hdfs</w:t>
      </w:r>
      <w:r w:rsidRPr="002A3E50">
        <w:rPr>
          <w:rFonts w:hint="eastAsia"/>
          <w:sz w:val="24"/>
        </w:rPr>
        <w:t>的</w:t>
      </w:r>
      <w:r w:rsidRPr="002A3E50">
        <w:rPr>
          <w:rFonts w:hint="eastAsia"/>
          <w:sz w:val="24"/>
        </w:rPr>
        <w:t xml:space="preserve"> /user/impala</w:t>
      </w:r>
      <w:r w:rsidRPr="002A3E50">
        <w:rPr>
          <w:rFonts w:hint="eastAsia"/>
          <w:sz w:val="24"/>
        </w:rPr>
        <w:t>路径下去</w:t>
      </w:r>
    </w:p>
    <w:p w14:paraId="5AE9F948" w14:textId="38BD1B55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9CE5EF9" wp14:editId="0D1E6129">
            <wp:extent cx="2949196" cy="586791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82E" w14:textId="738F2B4B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7CD28F" wp14:editId="0DA68A99">
            <wp:extent cx="3627434" cy="563929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7C2F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加载数据</w:t>
      </w:r>
    </w:p>
    <w:p w14:paraId="2F330E8B" w14:textId="5D81C424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load data inpath '/user/impala/' into table user;</w:t>
      </w:r>
    </w:p>
    <w:p w14:paraId="54C1B31A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查询加载的数据</w:t>
      </w:r>
    </w:p>
    <w:p w14:paraId="73E99B7D" w14:textId="2600C6A9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select  *  from  user;</w:t>
      </w:r>
    </w:p>
    <w:p w14:paraId="5530BF1B" w14:textId="62F36963" w:rsidR="005133A4" w:rsidRDefault="005133A4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1EE2E4" wp14:editId="2EFD1640">
            <wp:extent cx="5274310" cy="197358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63B" w14:textId="04656627" w:rsidR="00B021EE" w:rsidRPr="00B021EE" w:rsidRDefault="00B021EE" w:rsidP="00B021EE">
      <w:pPr>
        <w:spacing w:line="360" w:lineRule="auto"/>
        <w:ind w:firstLineChars="200" w:firstLine="480"/>
        <w:rPr>
          <w:sz w:val="24"/>
        </w:rPr>
      </w:pPr>
      <w:r w:rsidRPr="00B021EE">
        <w:rPr>
          <w:rFonts w:hint="eastAsia"/>
          <w:sz w:val="24"/>
        </w:rPr>
        <w:t>如果查询不不到数据，那么需要刷新一遍数据表</w:t>
      </w:r>
      <w:r>
        <w:rPr>
          <w:rFonts w:hint="eastAsia"/>
          <w:sz w:val="24"/>
        </w:rPr>
        <w:t>。</w:t>
      </w:r>
    </w:p>
    <w:p w14:paraId="0AAA376D" w14:textId="00AC3880" w:rsidR="00B021EE" w:rsidRDefault="00B021EE" w:rsidP="00B021EE">
      <w:pPr>
        <w:spacing w:line="360" w:lineRule="auto"/>
        <w:ind w:firstLineChars="200" w:firstLine="480"/>
        <w:rPr>
          <w:sz w:val="24"/>
        </w:rPr>
      </w:pPr>
      <w:r w:rsidRPr="00B021EE">
        <w:rPr>
          <w:sz w:val="24"/>
        </w:rPr>
        <w:t>refresh  user;</w:t>
      </w:r>
    </w:p>
    <w:p w14:paraId="21BDCBD4" w14:textId="739D122D" w:rsidR="00DB3E90" w:rsidRDefault="00DB3E90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CF45ED" w14:textId="4E623C71" w:rsidR="00DB3E90" w:rsidRDefault="00C117D6" w:rsidP="00DB3E90">
      <w:pPr>
        <w:pStyle w:val="2"/>
      </w:pPr>
      <w:bookmarkStart w:id="65" w:name="_Toc11009645"/>
      <w:r>
        <w:lastRenderedPageBreak/>
        <w:t>insert into values</w:t>
      </w:r>
      <w:bookmarkEnd w:id="65"/>
    </w:p>
    <w:p w14:paraId="52931270" w14:textId="5DDC1D64" w:rsidR="006637CF" w:rsidRDefault="006637CF" w:rsidP="006637CF">
      <w:pPr>
        <w:spacing w:line="360" w:lineRule="auto"/>
        <w:ind w:firstLineChars="200" w:firstLine="480"/>
        <w:rPr>
          <w:sz w:val="24"/>
        </w:rPr>
      </w:pPr>
      <w:r w:rsidRPr="006637CF">
        <w:rPr>
          <w:rFonts w:hint="eastAsia"/>
          <w:sz w:val="24"/>
        </w:rPr>
        <w:t>这种方式非常类似于</w:t>
      </w:r>
      <w:r w:rsidRPr="006637CF">
        <w:rPr>
          <w:rFonts w:hint="eastAsia"/>
          <w:sz w:val="24"/>
        </w:rPr>
        <w:t>RDBMS</w:t>
      </w:r>
      <w:r w:rsidRPr="006637CF">
        <w:rPr>
          <w:rFonts w:hint="eastAsia"/>
          <w:sz w:val="24"/>
        </w:rPr>
        <w:t>的数据插入方式。</w:t>
      </w:r>
    </w:p>
    <w:p w14:paraId="13394499" w14:textId="72DEBD55" w:rsidR="006637CF" w:rsidRDefault="006637CF" w:rsidP="006637C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create table t_test2(id int,name string);</w:t>
      </w:r>
    </w:p>
    <w:p w14:paraId="129E7F4C" w14:textId="426E55BA" w:rsidR="006637CF" w:rsidRDefault="006637CF" w:rsidP="006637C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insert into table t_test2 values(1,”zhangsan”);</w:t>
      </w:r>
    </w:p>
    <w:p w14:paraId="4368E91C" w14:textId="62279D2F" w:rsidR="006637CF" w:rsidRPr="006637CF" w:rsidRDefault="006637CF" w:rsidP="006637C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4C5F568" wp14:editId="52C4D64D">
            <wp:extent cx="5274310" cy="14173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C50C" w14:textId="29B5A826" w:rsidR="00C117D6" w:rsidRDefault="00C117D6" w:rsidP="00C117D6">
      <w:pPr>
        <w:pStyle w:val="2"/>
      </w:pPr>
      <w:bookmarkStart w:id="66" w:name="_Toc11009646"/>
      <w:r>
        <w:rPr>
          <w:rFonts w:hint="eastAsia"/>
        </w:rPr>
        <w:t>insert into select</w:t>
      </w:r>
      <w:bookmarkEnd w:id="66"/>
    </w:p>
    <w:p w14:paraId="0817646F" w14:textId="1A2F2BCA" w:rsidR="00F17E67" w:rsidRDefault="00F17E67" w:rsidP="00F17E67">
      <w:pPr>
        <w:spacing w:line="360" w:lineRule="auto"/>
        <w:ind w:firstLineChars="200" w:firstLine="480"/>
        <w:rPr>
          <w:sz w:val="24"/>
        </w:rPr>
      </w:pPr>
      <w:r w:rsidRPr="00F17E67">
        <w:rPr>
          <w:rFonts w:hint="eastAsia"/>
          <w:sz w:val="24"/>
        </w:rPr>
        <w:t>插入一张表的数据来自于后面的</w:t>
      </w:r>
      <w:r w:rsidRPr="00F17E67">
        <w:rPr>
          <w:rFonts w:hint="eastAsia"/>
          <w:sz w:val="24"/>
        </w:rPr>
        <w:t>select</w:t>
      </w:r>
      <w:r w:rsidRPr="00F17E67">
        <w:rPr>
          <w:rFonts w:hint="eastAsia"/>
          <w:sz w:val="24"/>
        </w:rPr>
        <w:t>查询语句返回的结果。</w:t>
      </w:r>
    </w:p>
    <w:p w14:paraId="5502F115" w14:textId="3A96B55B" w:rsidR="00F17E67" w:rsidRPr="00F17E67" w:rsidRDefault="00F17E67" w:rsidP="00F17E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B830A3" wp14:editId="64317928">
            <wp:extent cx="5274310" cy="15220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F44" w14:textId="631F15CA" w:rsidR="00C117D6" w:rsidRPr="00C117D6" w:rsidRDefault="00C117D6" w:rsidP="00C117D6">
      <w:pPr>
        <w:pStyle w:val="2"/>
      </w:pPr>
      <w:bookmarkStart w:id="67" w:name="_Toc11009647"/>
      <w:r>
        <w:rPr>
          <w:rFonts w:hint="eastAsia"/>
        </w:rPr>
        <w:t>create as select</w:t>
      </w:r>
      <w:bookmarkEnd w:id="67"/>
    </w:p>
    <w:p w14:paraId="2FCD6F74" w14:textId="6973A51D" w:rsidR="00C117D6" w:rsidRDefault="004C7A10" w:rsidP="001A7F16">
      <w:pPr>
        <w:spacing w:line="360" w:lineRule="auto"/>
        <w:ind w:firstLineChars="200" w:firstLine="480"/>
        <w:rPr>
          <w:sz w:val="24"/>
        </w:rPr>
      </w:pPr>
      <w:r w:rsidRPr="001A7F16">
        <w:rPr>
          <w:rFonts w:hint="eastAsia"/>
          <w:sz w:val="24"/>
        </w:rPr>
        <w:t>建表的字段个数、类型、数据来自于后续的</w:t>
      </w:r>
      <w:r w:rsidRPr="001A7F16">
        <w:rPr>
          <w:rFonts w:hint="eastAsia"/>
          <w:sz w:val="24"/>
        </w:rPr>
        <w:t>select</w:t>
      </w:r>
      <w:r w:rsidRPr="001A7F16">
        <w:rPr>
          <w:rFonts w:hint="eastAsia"/>
          <w:sz w:val="24"/>
        </w:rPr>
        <w:t>查询语句。</w:t>
      </w:r>
    </w:p>
    <w:p w14:paraId="67A4710B" w14:textId="396148F0" w:rsidR="001A7F16" w:rsidRDefault="00E71884" w:rsidP="001A7F1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437E817" wp14:editId="07D9D44A">
            <wp:extent cx="5274310" cy="16078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AF4" w14:textId="39BC48E0" w:rsidR="000C3DE2" w:rsidRPr="001A7F16" w:rsidRDefault="000C3DE2" w:rsidP="000C3DE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5F5CFCD" w14:textId="7FCDD5CF" w:rsidR="00E02C39" w:rsidRDefault="00E02C39" w:rsidP="002E17AF">
      <w:pPr>
        <w:pStyle w:val="1"/>
      </w:pPr>
      <w:bookmarkStart w:id="68" w:name="_Toc11009648"/>
      <w:r>
        <w:lastRenderedPageBreak/>
        <w:t>Impala</w:t>
      </w:r>
      <w:r w:rsidR="00BE56F9">
        <w:t>的</w:t>
      </w:r>
      <w:r w:rsidR="00BE56F9">
        <w:t>java</w:t>
      </w:r>
      <w:r w:rsidR="00BE56F9">
        <w:t>开发</w:t>
      </w:r>
      <w:bookmarkEnd w:id="68"/>
    </w:p>
    <w:p w14:paraId="1B1CB3F7" w14:textId="2C960525" w:rsidR="00243678" w:rsidRDefault="00243678" w:rsidP="00243678">
      <w:pPr>
        <w:spacing w:line="360" w:lineRule="auto"/>
        <w:ind w:firstLineChars="200" w:firstLine="480"/>
        <w:rPr>
          <w:sz w:val="24"/>
        </w:rPr>
      </w:pPr>
      <w:r w:rsidRPr="00243678">
        <w:rPr>
          <w:rFonts w:hint="eastAsia"/>
          <w:sz w:val="24"/>
        </w:rPr>
        <w:t>在实际工作当中，因为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的查询比较快，所以可能有会使用到</w:t>
      </w:r>
      <w:r w:rsidRPr="00243678">
        <w:rPr>
          <w:rFonts w:hint="eastAsia"/>
          <w:sz w:val="24"/>
        </w:rPr>
        <w:t>impala</w:t>
      </w:r>
      <w:r w:rsidR="00BB028D">
        <w:rPr>
          <w:rFonts w:hint="eastAsia"/>
          <w:sz w:val="24"/>
        </w:rPr>
        <w:t>来做数据库查询的情况，</w:t>
      </w:r>
      <w:r w:rsidRPr="00243678">
        <w:rPr>
          <w:rFonts w:hint="eastAsia"/>
          <w:sz w:val="24"/>
        </w:rPr>
        <w:t>可以通过</w:t>
      </w:r>
      <w:r w:rsidRPr="00243678">
        <w:rPr>
          <w:rFonts w:hint="eastAsia"/>
          <w:sz w:val="24"/>
        </w:rPr>
        <w:t>java</w:t>
      </w:r>
      <w:r w:rsidRPr="00243678">
        <w:rPr>
          <w:rFonts w:hint="eastAsia"/>
          <w:sz w:val="24"/>
        </w:rPr>
        <w:t>代码来进行操作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的查询。</w:t>
      </w:r>
    </w:p>
    <w:p w14:paraId="0692DBD7" w14:textId="67C5CC72" w:rsidR="00112C1B" w:rsidRDefault="00112C1B" w:rsidP="00112C1B">
      <w:pPr>
        <w:pStyle w:val="2"/>
      </w:pPr>
      <w:bookmarkStart w:id="69" w:name="_Toc11009649"/>
      <w:r>
        <w:rPr>
          <w:rFonts w:hint="eastAsia"/>
        </w:rPr>
        <w:t>下载</w:t>
      </w:r>
      <w:r>
        <w:rPr>
          <w:rFonts w:hint="eastAsia"/>
        </w:rPr>
        <w:t>impala</w:t>
      </w:r>
      <w:r>
        <w:t xml:space="preserve"> jdbc</w:t>
      </w:r>
      <w:r>
        <w:t>依赖</w:t>
      </w:r>
      <w:bookmarkEnd w:id="69"/>
    </w:p>
    <w:p w14:paraId="1EAC5557" w14:textId="77777777" w:rsidR="00112C1B" w:rsidRDefault="00112C1B" w:rsidP="00112C1B">
      <w:pPr>
        <w:spacing w:line="360" w:lineRule="auto"/>
        <w:ind w:firstLineChars="200" w:firstLine="480"/>
        <w:rPr>
          <w:sz w:val="24"/>
        </w:rPr>
      </w:pPr>
      <w:r w:rsidRPr="00112C1B">
        <w:rPr>
          <w:sz w:val="24"/>
        </w:rPr>
        <w:t>下载路径</w:t>
      </w:r>
      <w:r w:rsidRPr="00112C1B">
        <w:rPr>
          <w:rFonts w:hint="eastAsia"/>
          <w:sz w:val="24"/>
        </w:rPr>
        <w:t>：</w:t>
      </w:r>
    </w:p>
    <w:p w14:paraId="2A411AB1" w14:textId="5452BA67" w:rsidR="00112C1B" w:rsidRDefault="00000000" w:rsidP="00112C1B">
      <w:pPr>
        <w:spacing w:line="360" w:lineRule="auto"/>
        <w:ind w:firstLineChars="200" w:firstLine="420"/>
        <w:rPr>
          <w:sz w:val="24"/>
        </w:rPr>
      </w:pPr>
      <w:hyperlink r:id="rId68" w:history="1">
        <w:r w:rsidR="00112C1B" w:rsidRPr="00112C1B">
          <w:rPr>
            <w:sz w:val="24"/>
          </w:rPr>
          <w:t>https://www.cloudera.com/downloads/connectors/impala/jdbc/2-5-28.html</w:t>
        </w:r>
      </w:hyperlink>
    </w:p>
    <w:p w14:paraId="04C5EC6B" w14:textId="351B248C" w:rsidR="00112C1B" w:rsidRDefault="00112C1B" w:rsidP="00112C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因为</w:t>
      </w:r>
      <w:r>
        <w:rPr>
          <w:sz w:val="24"/>
        </w:rPr>
        <w:t>cloudera</w:t>
      </w:r>
      <w:r>
        <w:rPr>
          <w:sz w:val="24"/>
        </w:rPr>
        <w:t>属于商业公司性质</w:t>
      </w:r>
      <w:r>
        <w:rPr>
          <w:rFonts w:hint="eastAsia"/>
          <w:sz w:val="24"/>
        </w:rPr>
        <w:t>，</w:t>
      </w:r>
      <w:r>
        <w:rPr>
          <w:sz w:val="24"/>
        </w:rPr>
        <w:t>其提供的</w:t>
      </w:r>
      <w:r>
        <w:rPr>
          <w:sz w:val="24"/>
        </w:rPr>
        <w:t>jar</w:t>
      </w:r>
      <w:r>
        <w:rPr>
          <w:sz w:val="24"/>
        </w:rPr>
        <w:t>并不会出现在开源的</w:t>
      </w:r>
      <w:r>
        <w:rPr>
          <w:sz w:val="24"/>
        </w:rPr>
        <w:t>maven</w:t>
      </w:r>
      <w:r>
        <w:rPr>
          <w:sz w:val="24"/>
        </w:rPr>
        <w:t>仓库中</w:t>
      </w:r>
      <w:r>
        <w:rPr>
          <w:rFonts w:hint="eastAsia"/>
          <w:sz w:val="24"/>
        </w:rPr>
        <w:t>，</w:t>
      </w:r>
      <w:r>
        <w:rPr>
          <w:sz w:val="24"/>
        </w:rPr>
        <w:t>如果在企业中需要使用</w:t>
      </w:r>
      <w:r>
        <w:rPr>
          <w:rFonts w:hint="eastAsia"/>
          <w:sz w:val="24"/>
        </w:rPr>
        <w:t>，</w:t>
      </w:r>
      <w:r>
        <w:rPr>
          <w:sz w:val="24"/>
        </w:rPr>
        <w:t>请添加到企业</w:t>
      </w:r>
      <w:r>
        <w:rPr>
          <w:sz w:val="24"/>
        </w:rPr>
        <w:t>maven</w:t>
      </w:r>
      <w:r>
        <w:rPr>
          <w:sz w:val="24"/>
        </w:rPr>
        <w:t>私服</w:t>
      </w:r>
      <w:r>
        <w:rPr>
          <w:rFonts w:hint="eastAsia"/>
          <w:sz w:val="24"/>
        </w:rPr>
        <w:t>。</w:t>
      </w:r>
    </w:p>
    <w:p w14:paraId="6D55DA11" w14:textId="00DFC1B5" w:rsidR="00112C1B" w:rsidRPr="00112C1B" w:rsidRDefault="00112C1B" w:rsidP="00112C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16F5ED" wp14:editId="44900A10">
            <wp:extent cx="5274310" cy="28549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A2B" w14:textId="00EFB22B" w:rsidR="009E0E9F" w:rsidRDefault="009E0E9F" w:rsidP="009E0E9F">
      <w:pPr>
        <w:pStyle w:val="2"/>
      </w:pPr>
      <w:bookmarkStart w:id="70" w:name="_Toc11009650"/>
      <w:r>
        <w:rPr>
          <w:rFonts w:hint="eastAsia"/>
        </w:rPr>
        <w:t>创建</w:t>
      </w:r>
      <w:r w:rsidR="00112C1B">
        <w:rPr>
          <w:rFonts w:hint="eastAsia"/>
        </w:rPr>
        <w:t>java</w:t>
      </w:r>
      <w:r>
        <w:rPr>
          <w:rFonts w:hint="eastAsia"/>
        </w:rPr>
        <w:t>工程</w:t>
      </w:r>
      <w:bookmarkEnd w:id="70"/>
    </w:p>
    <w:p w14:paraId="4C5A716F" w14:textId="57D4996B" w:rsidR="009E0E9F" w:rsidRDefault="00F040B1" w:rsidP="00F040B1">
      <w:pPr>
        <w:spacing w:line="360" w:lineRule="auto"/>
        <w:ind w:firstLineChars="200" w:firstLine="480"/>
        <w:rPr>
          <w:sz w:val="24"/>
        </w:rPr>
      </w:pPr>
      <w:r w:rsidRPr="00F040B1">
        <w:rPr>
          <w:rFonts w:hint="eastAsia"/>
          <w:sz w:val="24"/>
        </w:rPr>
        <w:t>创建普通</w:t>
      </w:r>
      <w:r w:rsidRPr="00F040B1">
        <w:rPr>
          <w:rFonts w:hint="eastAsia"/>
          <w:sz w:val="24"/>
        </w:rPr>
        <w:t>java</w:t>
      </w:r>
      <w:r w:rsidRPr="00F040B1">
        <w:rPr>
          <w:sz w:val="24"/>
        </w:rPr>
        <w:t>工程</w:t>
      </w:r>
      <w:r w:rsidRPr="00F040B1">
        <w:rPr>
          <w:rFonts w:hint="eastAsia"/>
          <w:sz w:val="24"/>
        </w:rPr>
        <w:t>，</w:t>
      </w:r>
      <w:r w:rsidRPr="00F040B1">
        <w:rPr>
          <w:sz w:val="24"/>
        </w:rPr>
        <w:t>把依赖添加工程</w:t>
      </w:r>
      <w:r w:rsidRPr="00F040B1">
        <w:rPr>
          <w:rFonts w:hint="eastAsia"/>
          <w:sz w:val="24"/>
        </w:rPr>
        <w:t>。</w:t>
      </w:r>
    </w:p>
    <w:p w14:paraId="3FB4E1CD" w14:textId="230A2834" w:rsidR="00F040B1" w:rsidRDefault="00F040B1" w:rsidP="00F040B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B5260F" wp14:editId="5B81FF1D">
            <wp:extent cx="4633362" cy="622608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9DB" w14:textId="346C5F20" w:rsidR="00A937A3" w:rsidRPr="00F040B1" w:rsidRDefault="00A937A3" w:rsidP="00A937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A65101C" w14:textId="6A79590F" w:rsidR="009E0E9F" w:rsidRDefault="009E0E9F" w:rsidP="009E0E9F">
      <w:pPr>
        <w:pStyle w:val="2"/>
      </w:pPr>
      <w:bookmarkStart w:id="71" w:name="_Toc11009651"/>
      <w:r>
        <w:rPr>
          <w:rFonts w:hint="eastAsia"/>
        </w:rPr>
        <w:lastRenderedPageBreak/>
        <w:t>java</w:t>
      </w:r>
      <w:r>
        <w:t xml:space="preserve"> api</w:t>
      </w:r>
      <w:bookmarkEnd w:id="7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37A3" w14:paraId="4FE7A5E6" w14:textId="77777777" w:rsidTr="00A937A3">
        <w:tc>
          <w:tcPr>
            <w:tcW w:w="8296" w:type="dxa"/>
          </w:tcPr>
          <w:p w14:paraId="4D0DF6F1" w14:textId="77777777" w:rsidR="00A937A3" w:rsidRDefault="00A937A3" w:rsidP="00A937A3">
            <w:r>
              <w:t>public static void test(){</w:t>
            </w:r>
          </w:p>
          <w:p w14:paraId="2BC7662D" w14:textId="77777777" w:rsidR="00A937A3" w:rsidRDefault="00A937A3" w:rsidP="00A937A3">
            <w:r>
              <w:t xml:space="preserve">        Connection con = null;</w:t>
            </w:r>
          </w:p>
          <w:p w14:paraId="1BA79209" w14:textId="77777777" w:rsidR="00A937A3" w:rsidRDefault="00A937A3" w:rsidP="00A937A3">
            <w:r>
              <w:t xml:space="preserve">        ResultSet rs = null;</w:t>
            </w:r>
          </w:p>
          <w:p w14:paraId="069A13E7" w14:textId="77777777" w:rsidR="00A937A3" w:rsidRDefault="00A937A3" w:rsidP="00A937A3">
            <w:r>
              <w:t xml:space="preserve">        PreparedStatement ps = null;</w:t>
            </w:r>
          </w:p>
          <w:p w14:paraId="5FFA33F9" w14:textId="77777777" w:rsidR="00A937A3" w:rsidRDefault="00A937A3" w:rsidP="00A937A3">
            <w:r>
              <w:t xml:space="preserve">        String JDBC_DRIVER = "com.cloudera.impala.jdbc41.Driver";</w:t>
            </w:r>
          </w:p>
          <w:p w14:paraId="0F0DFDA1" w14:textId="318FE11C" w:rsidR="00A937A3" w:rsidRPr="00A937A3" w:rsidRDefault="00A937A3" w:rsidP="00A937A3">
            <w:r>
              <w:t xml:space="preserve">        String CONNECTION_URL = "jdbc:impala://node-3:21050";</w:t>
            </w:r>
          </w:p>
          <w:p w14:paraId="26C7C19D" w14:textId="77777777" w:rsidR="00A937A3" w:rsidRDefault="00A937A3" w:rsidP="00A937A3">
            <w:r>
              <w:t xml:space="preserve">        try</w:t>
            </w:r>
          </w:p>
          <w:p w14:paraId="585B5962" w14:textId="77777777" w:rsidR="00A937A3" w:rsidRDefault="00A937A3" w:rsidP="00A937A3">
            <w:r>
              <w:t xml:space="preserve">        {</w:t>
            </w:r>
          </w:p>
          <w:p w14:paraId="4380EB07" w14:textId="77777777" w:rsidR="00A937A3" w:rsidRDefault="00A937A3" w:rsidP="00A937A3">
            <w:r>
              <w:t xml:space="preserve">            Class.forName(JDBC_DRIVER);</w:t>
            </w:r>
          </w:p>
          <w:p w14:paraId="43C550FF" w14:textId="77777777" w:rsidR="00A937A3" w:rsidRDefault="00A937A3" w:rsidP="00A937A3">
            <w:r>
              <w:t xml:space="preserve">            con = (Connection) DriverManager.getConnection(CONNECTION_URL);</w:t>
            </w:r>
          </w:p>
          <w:p w14:paraId="03C11E3B" w14:textId="77777777" w:rsidR="00A937A3" w:rsidRDefault="00A937A3" w:rsidP="00A937A3">
            <w:r>
              <w:t xml:space="preserve">            ps = con.prepareStatement("select * from my_db.employee;");</w:t>
            </w:r>
          </w:p>
          <w:p w14:paraId="22B17DE0" w14:textId="77777777" w:rsidR="00A937A3" w:rsidRDefault="00A937A3" w:rsidP="00A937A3">
            <w:r>
              <w:t xml:space="preserve">            rs = ps.executeQuery();</w:t>
            </w:r>
          </w:p>
          <w:p w14:paraId="0E36B5F2" w14:textId="77777777" w:rsidR="00A937A3" w:rsidRDefault="00A937A3" w:rsidP="00A937A3">
            <w:r>
              <w:t xml:space="preserve">            while (rs.next())</w:t>
            </w:r>
          </w:p>
          <w:p w14:paraId="63EEC7E6" w14:textId="77777777" w:rsidR="00A937A3" w:rsidRDefault="00A937A3" w:rsidP="00A937A3">
            <w:r>
              <w:t xml:space="preserve">            {</w:t>
            </w:r>
          </w:p>
          <w:p w14:paraId="5A77AB3A" w14:textId="77777777" w:rsidR="00A937A3" w:rsidRDefault="00A937A3" w:rsidP="00A937A3">
            <w:r>
              <w:t xml:space="preserve">                System.out.println(rs.getString(1));</w:t>
            </w:r>
          </w:p>
          <w:p w14:paraId="3BF0C6C2" w14:textId="77777777" w:rsidR="00A937A3" w:rsidRDefault="00A937A3" w:rsidP="00A937A3">
            <w:r>
              <w:t xml:space="preserve">                System.out.println(rs.getString(2));</w:t>
            </w:r>
          </w:p>
          <w:p w14:paraId="1F05CF87" w14:textId="77777777" w:rsidR="00A937A3" w:rsidRDefault="00A937A3" w:rsidP="00A937A3">
            <w:r>
              <w:t xml:space="preserve">                System.out.println(rs.getString(3));</w:t>
            </w:r>
          </w:p>
          <w:p w14:paraId="3CF739B9" w14:textId="77777777" w:rsidR="00A937A3" w:rsidRDefault="00A937A3" w:rsidP="00A937A3">
            <w:r>
              <w:t xml:space="preserve">            }</w:t>
            </w:r>
          </w:p>
          <w:p w14:paraId="736E3337" w14:textId="77777777" w:rsidR="00A937A3" w:rsidRDefault="00A937A3" w:rsidP="00A937A3">
            <w:r>
              <w:t xml:space="preserve">        } catch (Exception e)</w:t>
            </w:r>
          </w:p>
          <w:p w14:paraId="65AFA9FB" w14:textId="77777777" w:rsidR="00A937A3" w:rsidRDefault="00A937A3" w:rsidP="00A937A3">
            <w:r>
              <w:t xml:space="preserve">        {</w:t>
            </w:r>
          </w:p>
          <w:p w14:paraId="1F18FCB2" w14:textId="77777777" w:rsidR="00A937A3" w:rsidRDefault="00A937A3" w:rsidP="00A937A3">
            <w:r>
              <w:t xml:space="preserve">            e.printStackTrace();</w:t>
            </w:r>
          </w:p>
          <w:p w14:paraId="1CA2EB78" w14:textId="77777777" w:rsidR="00A937A3" w:rsidRDefault="00A937A3" w:rsidP="00A937A3">
            <w:r>
              <w:t xml:space="preserve">        } finally</w:t>
            </w:r>
          </w:p>
          <w:p w14:paraId="313013EA" w14:textId="77777777" w:rsidR="00A937A3" w:rsidRDefault="00A937A3" w:rsidP="00A937A3">
            <w:r>
              <w:t xml:space="preserve">        {</w:t>
            </w:r>
          </w:p>
          <w:p w14:paraId="1C78D020" w14:textId="77777777" w:rsidR="00A937A3" w:rsidRDefault="00A937A3" w:rsidP="00A937A3">
            <w:r>
              <w:t xml:space="preserve">            try {</w:t>
            </w:r>
          </w:p>
          <w:p w14:paraId="61D5267A" w14:textId="77777777" w:rsidR="00A937A3" w:rsidRDefault="00A937A3" w:rsidP="00A937A3">
            <w:r>
              <w:t xml:space="preserve">                rs.close();</w:t>
            </w:r>
          </w:p>
          <w:p w14:paraId="493201C4" w14:textId="77777777" w:rsidR="00A937A3" w:rsidRDefault="00A937A3" w:rsidP="00A937A3">
            <w:r>
              <w:t xml:space="preserve">                ps.close();</w:t>
            </w:r>
          </w:p>
          <w:p w14:paraId="1E7AA82D" w14:textId="77777777" w:rsidR="00A937A3" w:rsidRDefault="00A937A3" w:rsidP="00A937A3">
            <w:r>
              <w:t xml:space="preserve">                con.close();</w:t>
            </w:r>
          </w:p>
          <w:p w14:paraId="6292965F" w14:textId="77777777" w:rsidR="00A937A3" w:rsidRDefault="00A937A3" w:rsidP="00A937A3">
            <w:r>
              <w:t xml:space="preserve">            } catch (SQLException e) {</w:t>
            </w:r>
          </w:p>
          <w:p w14:paraId="2C9F940D" w14:textId="77777777" w:rsidR="00A937A3" w:rsidRDefault="00A937A3" w:rsidP="00A937A3">
            <w:r>
              <w:t xml:space="preserve">                e.printStackTrace();</w:t>
            </w:r>
          </w:p>
          <w:p w14:paraId="00FF92E3" w14:textId="77777777" w:rsidR="00A937A3" w:rsidRDefault="00A937A3" w:rsidP="00A937A3">
            <w:r>
              <w:t xml:space="preserve">            }</w:t>
            </w:r>
          </w:p>
          <w:p w14:paraId="67B2D1F9" w14:textId="77777777" w:rsidR="00A937A3" w:rsidRDefault="00A937A3" w:rsidP="00A937A3">
            <w:r>
              <w:t xml:space="preserve">        }</w:t>
            </w:r>
          </w:p>
          <w:p w14:paraId="522E308C" w14:textId="77777777" w:rsidR="00A937A3" w:rsidRDefault="00A937A3" w:rsidP="00A937A3">
            <w:r>
              <w:t xml:space="preserve">    }</w:t>
            </w:r>
          </w:p>
          <w:p w14:paraId="51095029" w14:textId="77777777" w:rsidR="00A937A3" w:rsidRDefault="00A937A3" w:rsidP="00A937A3">
            <w:r>
              <w:t xml:space="preserve">    public static void main(String[] args) {</w:t>
            </w:r>
          </w:p>
          <w:p w14:paraId="6D5524E9" w14:textId="77777777" w:rsidR="00A937A3" w:rsidRDefault="00A937A3" w:rsidP="00A937A3">
            <w:r>
              <w:t xml:space="preserve">        test();</w:t>
            </w:r>
          </w:p>
          <w:p w14:paraId="0D60A6B2" w14:textId="7675EDAF" w:rsidR="00A937A3" w:rsidRDefault="00A937A3" w:rsidP="00A937A3">
            <w:r>
              <w:t xml:space="preserve">    }</w:t>
            </w:r>
          </w:p>
        </w:tc>
      </w:tr>
    </w:tbl>
    <w:p w14:paraId="3C8A1CED" w14:textId="77777777" w:rsidR="00A937A3" w:rsidRPr="00A937A3" w:rsidRDefault="00A937A3" w:rsidP="00A937A3"/>
    <w:sectPr w:rsidR="00A937A3" w:rsidRPr="00A937A3">
      <w:headerReference w:type="default" r:id="rId71"/>
      <w:footerReference w:type="default" r:id="rId7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B043E" w14:textId="77777777" w:rsidR="00AC413D" w:rsidRDefault="00AC413D">
      <w:r>
        <w:separator/>
      </w:r>
    </w:p>
  </w:endnote>
  <w:endnote w:type="continuationSeparator" w:id="0">
    <w:p w14:paraId="36FEEE05" w14:textId="77777777" w:rsidR="00AC413D" w:rsidRDefault="00AC4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E8ECA" w14:textId="77777777" w:rsidR="001416D3" w:rsidRDefault="001416D3">
    <w:pPr>
      <w:pStyle w:val="a4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7E5BA" w14:textId="77777777" w:rsidR="00AC413D" w:rsidRDefault="00AC413D">
      <w:r>
        <w:separator/>
      </w:r>
    </w:p>
  </w:footnote>
  <w:footnote w:type="continuationSeparator" w:id="0">
    <w:p w14:paraId="4176DD95" w14:textId="77777777" w:rsidR="00AC413D" w:rsidRDefault="00AC4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F719A" w14:textId="77777777" w:rsidR="001416D3" w:rsidRDefault="001416D3">
    <w:pPr>
      <w:pStyle w:val="a8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B7862"/>
    <w:multiLevelType w:val="multilevel"/>
    <w:tmpl w:val="147A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2482448"/>
    <w:multiLevelType w:val="multilevel"/>
    <w:tmpl w:val="111A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4C54E4"/>
    <w:multiLevelType w:val="multilevel"/>
    <w:tmpl w:val="E6AE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44718"/>
    <w:multiLevelType w:val="multilevel"/>
    <w:tmpl w:val="460447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8F05C75"/>
    <w:multiLevelType w:val="multilevel"/>
    <w:tmpl w:val="9262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0B780E"/>
    <w:multiLevelType w:val="hybridMultilevel"/>
    <w:tmpl w:val="020850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14D3151"/>
    <w:multiLevelType w:val="multilevel"/>
    <w:tmpl w:val="3692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EB71CF"/>
    <w:multiLevelType w:val="singleLevel"/>
    <w:tmpl w:val="56EB71C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74BCF9F"/>
    <w:multiLevelType w:val="hybridMultilevel"/>
    <w:tmpl w:val="574BCF9F"/>
    <w:lvl w:ilvl="0" w:tplc="FFFFFFFF">
      <w:start w:val="1"/>
      <w:numFmt w:val="decimalEnclosedCircleChinese"/>
      <w:suff w:val="nothing"/>
      <w:lvlText w:val="%1　"/>
      <w:lvlJc w:val="left"/>
      <w:pPr>
        <w:ind w:firstLine="400"/>
      </w:pPr>
    </w:lvl>
    <w:lvl w:ilvl="1" w:tplc="FFFFFFFF">
      <w:start w:val="1"/>
      <w:numFmt w:val="decimal"/>
      <w:lvlText w:val="　"/>
      <w:lvlJc w:val="left"/>
    </w:lvl>
    <w:lvl w:ilvl="2" w:tplc="FFFFFFFF">
      <w:start w:val="1"/>
      <w:numFmt w:val="decimal"/>
      <w:lvlText w:val="　"/>
      <w:lvlJc w:val="left"/>
    </w:lvl>
    <w:lvl w:ilvl="3" w:tplc="FFFFFFFF">
      <w:start w:val="1"/>
      <w:numFmt w:val="decimal"/>
      <w:lvlText w:val="　"/>
      <w:lvlJc w:val="left"/>
    </w:lvl>
    <w:lvl w:ilvl="4" w:tplc="FFFFFFFF">
      <w:start w:val="1"/>
      <w:numFmt w:val="decimal"/>
      <w:lvlText w:val="　"/>
      <w:lvlJc w:val="left"/>
    </w:lvl>
    <w:lvl w:ilvl="5" w:tplc="FFFFFFFF">
      <w:start w:val="1"/>
      <w:numFmt w:val="decimal"/>
      <w:lvlText w:val="　"/>
      <w:lvlJc w:val="left"/>
    </w:lvl>
    <w:lvl w:ilvl="6" w:tplc="FFFFFFFF">
      <w:start w:val="1"/>
      <w:numFmt w:val="decimal"/>
      <w:lvlText w:val="　"/>
      <w:lvlJc w:val="left"/>
    </w:lvl>
    <w:lvl w:ilvl="7" w:tplc="FFFFFFFF">
      <w:start w:val="1"/>
      <w:numFmt w:val="decimal"/>
      <w:lvlText w:val="　"/>
      <w:lvlJc w:val="left"/>
    </w:lvl>
    <w:lvl w:ilvl="8" w:tplc="FFFFFFFF">
      <w:start w:val="1"/>
      <w:numFmt w:val="decimal"/>
      <w:lvlText w:val="　"/>
      <w:lvlJc w:val="left"/>
    </w:lvl>
  </w:abstractNum>
  <w:abstractNum w:abstractNumId="10" w15:restartNumberingAfterBreak="0">
    <w:nsid w:val="574BFA07"/>
    <w:multiLevelType w:val="hybridMultilevel"/>
    <w:tmpl w:val="574BFA07"/>
    <w:lvl w:ilvl="0" w:tplc="FFFFFFF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 w:tplc="FFFFFFFF">
      <w:start w:val="1"/>
      <w:numFmt w:val="decimal"/>
      <w:lvlText w:val="."/>
      <w:lvlJc w:val="left"/>
    </w:lvl>
    <w:lvl w:ilvl="2" w:tplc="FFFFFFFF">
      <w:start w:val="1"/>
      <w:numFmt w:val="decimal"/>
      <w:lvlText w:val="."/>
      <w:lvlJc w:val="left"/>
    </w:lvl>
    <w:lvl w:ilvl="3" w:tplc="FFFFFFFF">
      <w:start w:val="1"/>
      <w:numFmt w:val="decimal"/>
      <w:lvlText w:val="."/>
      <w:lvlJc w:val="left"/>
    </w:lvl>
    <w:lvl w:ilvl="4" w:tplc="FFFFFFFF">
      <w:start w:val="1"/>
      <w:numFmt w:val="decimal"/>
      <w:lvlText w:val="."/>
      <w:lvlJc w:val="left"/>
    </w:lvl>
    <w:lvl w:ilvl="5" w:tplc="FFFFFFFF">
      <w:start w:val="1"/>
      <w:numFmt w:val="decimal"/>
      <w:lvlText w:val="."/>
      <w:lvlJc w:val="left"/>
    </w:lvl>
    <w:lvl w:ilvl="6" w:tplc="FFFFFFFF">
      <w:start w:val="1"/>
      <w:numFmt w:val="decimal"/>
      <w:lvlText w:val="."/>
      <w:lvlJc w:val="left"/>
    </w:lvl>
    <w:lvl w:ilvl="7" w:tplc="FFFFFFFF">
      <w:start w:val="1"/>
      <w:numFmt w:val="decimal"/>
      <w:lvlText w:val="."/>
      <w:lvlJc w:val="left"/>
    </w:lvl>
    <w:lvl w:ilvl="8" w:tplc="FFFFFFFF">
      <w:start w:val="1"/>
      <w:numFmt w:val="decimal"/>
      <w:lvlText w:val="."/>
      <w:lvlJc w:val="left"/>
    </w:lvl>
  </w:abstractNum>
  <w:abstractNum w:abstractNumId="11" w15:restartNumberingAfterBreak="0">
    <w:nsid w:val="57A77C68"/>
    <w:multiLevelType w:val="hybridMultilevel"/>
    <w:tmpl w:val="A672E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D10D3F"/>
    <w:multiLevelType w:val="multilevel"/>
    <w:tmpl w:val="BE485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096776">
    <w:abstractNumId w:val="1"/>
  </w:num>
  <w:num w:numId="2" w16cid:durableId="1346983915">
    <w:abstractNumId w:val="11"/>
  </w:num>
  <w:num w:numId="3" w16cid:durableId="1031028171">
    <w:abstractNumId w:val="8"/>
  </w:num>
  <w:num w:numId="4" w16cid:durableId="1078095528">
    <w:abstractNumId w:val="4"/>
  </w:num>
  <w:num w:numId="5" w16cid:durableId="701632522">
    <w:abstractNumId w:val="9"/>
  </w:num>
  <w:num w:numId="6" w16cid:durableId="727919911">
    <w:abstractNumId w:val="10"/>
  </w:num>
  <w:num w:numId="7" w16cid:durableId="291178708">
    <w:abstractNumId w:val="6"/>
  </w:num>
  <w:num w:numId="8" w16cid:durableId="389622243">
    <w:abstractNumId w:val="3"/>
  </w:num>
  <w:num w:numId="9" w16cid:durableId="558132615">
    <w:abstractNumId w:val="7"/>
  </w:num>
  <w:num w:numId="10" w16cid:durableId="840660671">
    <w:abstractNumId w:val="2"/>
  </w:num>
  <w:num w:numId="11" w16cid:durableId="1278752339">
    <w:abstractNumId w:val="12"/>
  </w:num>
  <w:num w:numId="12" w16cid:durableId="57484395">
    <w:abstractNumId w:val="0"/>
  </w:num>
  <w:num w:numId="13" w16cid:durableId="1362971390">
    <w:abstractNumId w:val="5"/>
  </w:num>
  <w:num w:numId="14" w16cid:durableId="846944892">
    <w:abstractNumId w:val="1"/>
  </w:num>
  <w:num w:numId="15" w16cid:durableId="892084766">
    <w:abstractNumId w:val="1"/>
  </w:num>
  <w:num w:numId="16" w16cid:durableId="16739964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239"/>
    <w:rsid w:val="0000043D"/>
    <w:rsid w:val="00001056"/>
    <w:rsid w:val="0000165F"/>
    <w:rsid w:val="00001D70"/>
    <w:rsid w:val="000021E1"/>
    <w:rsid w:val="00002912"/>
    <w:rsid w:val="00004872"/>
    <w:rsid w:val="00005523"/>
    <w:rsid w:val="0000554F"/>
    <w:rsid w:val="0000621C"/>
    <w:rsid w:val="00006BAB"/>
    <w:rsid w:val="00007076"/>
    <w:rsid w:val="00007232"/>
    <w:rsid w:val="000077EE"/>
    <w:rsid w:val="000122D7"/>
    <w:rsid w:val="00012364"/>
    <w:rsid w:val="00012AA7"/>
    <w:rsid w:val="0001335B"/>
    <w:rsid w:val="000138FA"/>
    <w:rsid w:val="00013A38"/>
    <w:rsid w:val="00014070"/>
    <w:rsid w:val="00014286"/>
    <w:rsid w:val="0001469D"/>
    <w:rsid w:val="00014D0A"/>
    <w:rsid w:val="00015167"/>
    <w:rsid w:val="00015439"/>
    <w:rsid w:val="00015C2B"/>
    <w:rsid w:val="000165CF"/>
    <w:rsid w:val="00016995"/>
    <w:rsid w:val="00017B6E"/>
    <w:rsid w:val="0002031C"/>
    <w:rsid w:val="000216AE"/>
    <w:rsid w:val="000222B4"/>
    <w:rsid w:val="00022AB5"/>
    <w:rsid w:val="00023393"/>
    <w:rsid w:val="00024D08"/>
    <w:rsid w:val="00026762"/>
    <w:rsid w:val="00026F4A"/>
    <w:rsid w:val="00027013"/>
    <w:rsid w:val="000306B7"/>
    <w:rsid w:val="00030A30"/>
    <w:rsid w:val="0003274E"/>
    <w:rsid w:val="00032801"/>
    <w:rsid w:val="00032FA9"/>
    <w:rsid w:val="000337AE"/>
    <w:rsid w:val="00033AB9"/>
    <w:rsid w:val="000345C9"/>
    <w:rsid w:val="00035C47"/>
    <w:rsid w:val="00036BDD"/>
    <w:rsid w:val="00037981"/>
    <w:rsid w:val="00040429"/>
    <w:rsid w:val="000406C9"/>
    <w:rsid w:val="0004182B"/>
    <w:rsid w:val="0004200D"/>
    <w:rsid w:val="00042E6C"/>
    <w:rsid w:val="00043538"/>
    <w:rsid w:val="00043C89"/>
    <w:rsid w:val="00044130"/>
    <w:rsid w:val="00044B57"/>
    <w:rsid w:val="00046024"/>
    <w:rsid w:val="00046A9B"/>
    <w:rsid w:val="00047289"/>
    <w:rsid w:val="00047A7A"/>
    <w:rsid w:val="000508DC"/>
    <w:rsid w:val="000511F8"/>
    <w:rsid w:val="00051E9A"/>
    <w:rsid w:val="00052799"/>
    <w:rsid w:val="00052AB8"/>
    <w:rsid w:val="0005467B"/>
    <w:rsid w:val="000557A8"/>
    <w:rsid w:val="00060CDC"/>
    <w:rsid w:val="00060F94"/>
    <w:rsid w:val="00061B31"/>
    <w:rsid w:val="00062F21"/>
    <w:rsid w:val="00063B1F"/>
    <w:rsid w:val="00063BBD"/>
    <w:rsid w:val="0006404E"/>
    <w:rsid w:val="00064158"/>
    <w:rsid w:val="00064BDA"/>
    <w:rsid w:val="000660B3"/>
    <w:rsid w:val="00067099"/>
    <w:rsid w:val="00067D6D"/>
    <w:rsid w:val="00070277"/>
    <w:rsid w:val="00070856"/>
    <w:rsid w:val="00070F63"/>
    <w:rsid w:val="00072B03"/>
    <w:rsid w:val="000757FD"/>
    <w:rsid w:val="00076693"/>
    <w:rsid w:val="00077522"/>
    <w:rsid w:val="00077C5C"/>
    <w:rsid w:val="00080040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75EA"/>
    <w:rsid w:val="000879E8"/>
    <w:rsid w:val="00087E1C"/>
    <w:rsid w:val="00090C50"/>
    <w:rsid w:val="000924A9"/>
    <w:rsid w:val="00092871"/>
    <w:rsid w:val="00092A20"/>
    <w:rsid w:val="000931B4"/>
    <w:rsid w:val="000957C0"/>
    <w:rsid w:val="00095E74"/>
    <w:rsid w:val="00096C46"/>
    <w:rsid w:val="00096F14"/>
    <w:rsid w:val="000979E1"/>
    <w:rsid w:val="000A027A"/>
    <w:rsid w:val="000A08E2"/>
    <w:rsid w:val="000A0EB9"/>
    <w:rsid w:val="000A14C6"/>
    <w:rsid w:val="000A2B45"/>
    <w:rsid w:val="000A2FF9"/>
    <w:rsid w:val="000A3C44"/>
    <w:rsid w:val="000A3DD2"/>
    <w:rsid w:val="000A5272"/>
    <w:rsid w:val="000A579F"/>
    <w:rsid w:val="000A6652"/>
    <w:rsid w:val="000A7606"/>
    <w:rsid w:val="000B06E9"/>
    <w:rsid w:val="000B1373"/>
    <w:rsid w:val="000B15AE"/>
    <w:rsid w:val="000B3001"/>
    <w:rsid w:val="000B4A58"/>
    <w:rsid w:val="000B4B79"/>
    <w:rsid w:val="000B565A"/>
    <w:rsid w:val="000B69F0"/>
    <w:rsid w:val="000B7018"/>
    <w:rsid w:val="000C07DF"/>
    <w:rsid w:val="000C0E10"/>
    <w:rsid w:val="000C2A8F"/>
    <w:rsid w:val="000C2D64"/>
    <w:rsid w:val="000C3BE9"/>
    <w:rsid w:val="000C3DE2"/>
    <w:rsid w:val="000C498B"/>
    <w:rsid w:val="000C54C3"/>
    <w:rsid w:val="000C56B4"/>
    <w:rsid w:val="000C592C"/>
    <w:rsid w:val="000C6E51"/>
    <w:rsid w:val="000C6F07"/>
    <w:rsid w:val="000C720C"/>
    <w:rsid w:val="000C72F9"/>
    <w:rsid w:val="000D15F0"/>
    <w:rsid w:val="000D33C0"/>
    <w:rsid w:val="000D350F"/>
    <w:rsid w:val="000D4857"/>
    <w:rsid w:val="000D4D97"/>
    <w:rsid w:val="000D5A5E"/>
    <w:rsid w:val="000D60F3"/>
    <w:rsid w:val="000D70A6"/>
    <w:rsid w:val="000D7FCB"/>
    <w:rsid w:val="000E07A5"/>
    <w:rsid w:val="000E25FA"/>
    <w:rsid w:val="000E2705"/>
    <w:rsid w:val="000E2CDC"/>
    <w:rsid w:val="000E32E1"/>
    <w:rsid w:val="000E5CC2"/>
    <w:rsid w:val="000E5F13"/>
    <w:rsid w:val="000E62DE"/>
    <w:rsid w:val="000E7182"/>
    <w:rsid w:val="000E772D"/>
    <w:rsid w:val="000E7F56"/>
    <w:rsid w:val="000F1657"/>
    <w:rsid w:val="000F1E3E"/>
    <w:rsid w:val="000F296B"/>
    <w:rsid w:val="000F5F50"/>
    <w:rsid w:val="000F6363"/>
    <w:rsid w:val="000F63A2"/>
    <w:rsid w:val="0010299B"/>
    <w:rsid w:val="001049CF"/>
    <w:rsid w:val="00106F09"/>
    <w:rsid w:val="00110412"/>
    <w:rsid w:val="001106DE"/>
    <w:rsid w:val="00110B6C"/>
    <w:rsid w:val="0011158E"/>
    <w:rsid w:val="001116B6"/>
    <w:rsid w:val="001116C7"/>
    <w:rsid w:val="00112C1B"/>
    <w:rsid w:val="00112ECF"/>
    <w:rsid w:val="00113784"/>
    <w:rsid w:val="00113E9F"/>
    <w:rsid w:val="00115D60"/>
    <w:rsid w:val="00116DCA"/>
    <w:rsid w:val="00117BFB"/>
    <w:rsid w:val="00120D89"/>
    <w:rsid w:val="001211F6"/>
    <w:rsid w:val="00121CD6"/>
    <w:rsid w:val="0012243D"/>
    <w:rsid w:val="001256FE"/>
    <w:rsid w:val="00125D58"/>
    <w:rsid w:val="00125E70"/>
    <w:rsid w:val="00125F5A"/>
    <w:rsid w:val="00126D0F"/>
    <w:rsid w:val="0013128D"/>
    <w:rsid w:val="0013172E"/>
    <w:rsid w:val="00131F9F"/>
    <w:rsid w:val="001324A8"/>
    <w:rsid w:val="00132BAF"/>
    <w:rsid w:val="00132EE8"/>
    <w:rsid w:val="00133790"/>
    <w:rsid w:val="00134375"/>
    <w:rsid w:val="0013449B"/>
    <w:rsid w:val="00134C05"/>
    <w:rsid w:val="001356F8"/>
    <w:rsid w:val="001368AC"/>
    <w:rsid w:val="001370F8"/>
    <w:rsid w:val="001376B1"/>
    <w:rsid w:val="0014023B"/>
    <w:rsid w:val="001416D3"/>
    <w:rsid w:val="00141878"/>
    <w:rsid w:val="001437A2"/>
    <w:rsid w:val="001448C9"/>
    <w:rsid w:val="00145A5E"/>
    <w:rsid w:val="00150030"/>
    <w:rsid w:val="001507C7"/>
    <w:rsid w:val="0015126F"/>
    <w:rsid w:val="00151B34"/>
    <w:rsid w:val="0015259E"/>
    <w:rsid w:val="001526C2"/>
    <w:rsid w:val="00153B34"/>
    <w:rsid w:val="001543C6"/>
    <w:rsid w:val="0015466F"/>
    <w:rsid w:val="00154B83"/>
    <w:rsid w:val="001556F9"/>
    <w:rsid w:val="0015620C"/>
    <w:rsid w:val="001576A1"/>
    <w:rsid w:val="001579E7"/>
    <w:rsid w:val="0016275F"/>
    <w:rsid w:val="001627BC"/>
    <w:rsid w:val="00162B55"/>
    <w:rsid w:val="001630BD"/>
    <w:rsid w:val="00164FF0"/>
    <w:rsid w:val="00166EC4"/>
    <w:rsid w:val="0016715F"/>
    <w:rsid w:val="00167F72"/>
    <w:rsid w:val="001706BA"/>
    <w:rsid w:val="00170B0C"/>
    <w:rsid w:val="00170FE8"/>
    <w:rsid w:val="0017129F"/>
    <w:rsid w:val="00171533"/>
    <w:rsid w:val="00171F7F"/>
    <w:rsid w:val="0017214A"/>
    <w:rsid w:val="001728A5"/>
    <w:rsid w:val="00172A59"/>
    <w:rsid w:val="00180D5F"/>
    <w:rsid w:val="00181374"/>
    <w:rsid w:val="00181B23"/>
    <w:rsid w:val="00183309"/>
    <w:rsid w:val="0018337C"/>
    <w:rsid w:val="0018358C"/>
    <w:rsid w:val="001853C0"/>
    <w:rsid w:val="00186C1E"/>
    <w:rsid w:val="00187B4D"/>
    <w:rsid w:val="0019007B"/>
    <w:rsid w:val="001900A4"/>
    <w:rsid w:val="0019020C"/>
    <w:rsid w:val="001903A8"/>
    <w:rsid w:val="00190CD9"/>
    <w:rsid w:val="001922EF"/>
    <w:rsid w:val="001928EA"/>
    <w:rsid w:val="00193582"/>
    <w:rsid w:val="00193DC4"/>
    <w:rsid w:val="0019480D"/>
    <w:rsid w:val="00195959"/>
    <w:rsid w:val="00195A41"/>
    <w:rsid w:val="00196293"/>
    <w:rsid w:val="0019644D"/>
    <w:rsid w:val="00196B2E"/>
    <w:rsid w:val="00197712"/>
    <w:rsid w:val="001A0236"/>
    <w:rsid w:val="001A0331"/>
    <w:rsid w:val="001A04BE"/>
    <w:rsid w:val="001A12B7"/>
    <w:rsid w:val="001A1593"/>
    <w:rsid w:val="001A184C"/>
    <w:rsid w:val="001A1E75"/>
    <w:rsid w:val="001A3BE9"/>
    <w:rsid w:val="001A4145"/>
    <w:rsid w:val="001A42C7"/>
    <w:rsid w:val="001A5780"/>
    <w:rsid w:val="001A5F30"/>
    <w:rsid w:val="001A6052"/>
    <w:rsid w:val="001A6185"/>
    <w:rsid w:val="001A793C"/>
    <w:rsid w:val="001A7F16"/>
    <w:rsid w:val="001A7FE7"/>
    <w:rsid w:val="001B0420"/>
    <w:rsid w:val="001B0A2C"/>
    <w:rsid w:val="001B122D"/>
    <w:rsid w:val="001B1C44"/>
    <w:rsid w:val="001B233F"/>
    <w:rsid w:val="001B302F"/>
    <w:rsid w:val="001B3138"/>
    <w:rsid w:val="001B349E"/>
    <w:rsid w:val="001B3B37"/>
    <w:rsid w:val="001B3EA8"/>
    <w:rsid w:val="001B5B7A"/>
    <w:rsid w:val="001B7AAC"/>
    <w:rsid w:val="001C06D6"/>
    <w:rsid w:val="001C15D9"/>
    <w:rsid w:val="001C3C44"/>
    <w:rsid w:val="001C3CD7"/>
    <w:rsid w:val="001C40FB"/>
    <w:rsid w:val="001C5FD2"/>
    <w:rsid w:val="001C73FA"/>
    <w:rsid w:val="001D030F"/>
    <w:rsid w:val="001D12BA"/>
    <w:rsid w:val="001D1ECD"/>
    <w:rsid w:val="001D27F5"/>
    <w:rsid w:val="001D2A9B"/>
    <w:rsid w:val="001D48C1"/>
    <w:rsid w:val="001D539E"/>
    <w:rsid w:val="001D5660"/>
    <w:rsid w:val="001E016C"/>
    <w:rsid w:val="001E0E7C"/>
    <w:rsid w:val="001E0E7F"/>
    <w:rsid w:val="001E0F27"/>
    <w:rsid w:val="001E2148"/>
    <w:rsid w:val="001E2A42"/>
    <w:rsid w:val="001E3C4B"/>
    <w:rsid w:val="001E3D3B"/>
    <w:rsid w:val="001E60FF"/>
    <w:rsid w:val="001E7A6B"/>
    <w:rsid w:val="001F0461"/>
    <w:rsid w:val="001F0773"/>
    <w:rsid w:val="001F181D"/>
    <w:rsid w:val="001F2C66"/>
    <w:rsid w:val="001F315C"/>
    <w:rsid w:val="001F3DE8"/>
    <w:rsid w:val="001F4D15"/>
    <w:rsid w:val="001F718A"/>
    <w:rsid w:val="0020011C"/>
    <w:rsid w:val="002015F8"/>
    <w:rsid w:val="00201A22"/>
    <w:rsid w:val="0020290C"/>
    <w:rsid w:val="00202DCA"/>
    <w:rsid w:val="00203578"/>
    <w:rsid w:val="0020391C"/>
    <w:rsid w:val="00204D59"/>
    <w:rsid w:val="00205990"/>
    <w:rsid w:val="00205AA3"/>
    <w:rsid w:val="0020662F"/>
    <w:rsid w:val="00207000"/>
    <w:rsid w:val="002072E2"/>
    <w:rsid w:val="002074D5"/>
    <w:rsid w:val="00207DA1"/>
    <w:rsid w:val="0021021E"/>
    <w:rsid w:val="00210D83"/>
    <w:rsid w:val="00210F0C"/>
    <w:rsid w:val="0021166B"/>
    <w:rsid w:val="002139FC"/>
    <w:rsid w:val="00213A12"/>
    <w:rsid w:val="00213E79"/>
    <w:rsid w:val="00214629"/>
    <w:rsid w:val="00214EC2"/>
    <w:rsid w:val="0021512C"/>
    <w:rsid w:val="0021550A"/>
    <w:rsid w:val="002155F1"/>
    <w:rsid w:val="00215E14"/>
    <w:rsid w:val="00217E5D"/>
    <w:rsid w:val="00220D47"/>
    <w:rsid w:val="00221488"/>
    <w:rsid w:val="002223A8"/>
    <w:rsid w:val="0022354F"/>
    <w:rsid w:val="00223584"/>
    <w:rsid w:val="00223A80"/>
    <w:rsid w:val="00224B26"/>
    <w:rsid w:val="00225469"/>
    <w:rsid w:val="002307C7"/>
    <w:rsid w:val="0023135D"/>
    <w:rsid w:val="0023179C"/>
    <w:rsid w:val="00232807"/>
    <w:rsid w:val="00232841"/>
    <w:rsid w:val="0023313A"/>
    <w:rsid w:val="0023412C"/>
    <w:rsid w:val="002348D2"/>
    <w:rsid w:val="0023629B"/>
    <w:rsid w:val="00237697"/>
    <w:rsid w:val="00240F4A"/>
    <w:rsid w:val="00241413"/>
    <w:rsid w:val="00241566"/>
    <w:rsid w:val="00242732"/>
    <w:rsid w:val="0024297B"/>
    <w:rsid w:val="00243678"/>
    <w:rsid w:val="002441F0"/>
    <w:rsid w:val="002441FF"/>
    <w:rsid w:val="002447BB"/>
    <w:rsid w:val="00246B9E"/>
    <w:rsid w:val="00246F88"/>
    <w:rsid w:val="0024730E"/>
    <w:rsid w:val="00247C29"/>
    <w:rsid w:val="00247ECF"/>
    <w:rsid w:val="002504FA"/>
    <w:rsid w:val="0025081F"/>
    <w:rsid w:val="002508DD"/>
    <w:rsid w:val="00250BED"/>
    <w:rsid w:val="002518A2"/>
    <w:rsid w:val="0025289E"/>
    <w:rsid w:val="002529AB"/>
    <w:rsid w:val="00252EA8"/>
    <w:rsid w:val="00254D49"/>
    <w:rsid w:val="00256D9B"/>
    <w:rsid w:val="002577EE"/>
    <w:rsid w:val="00261002"/>
    <w:rsid w:val="0026111A"/>
    <w:rsid w:val="002618E9"/>
    <w:rsid w:val="002619D9"/>
    <w:rsid w:val="00262666"/>
    <w:rsid w:val="002629BE"/>
    <w:rsid w:val="00263223"/>
    <w:rsid w:val="002641AB"/>
    <w:rsid w:val="002643B1"/>
    <w:rsid w:val="00264884"/>
    <w:rsid w:val="00264930"/>
    <w:rsid w:val="00265CC9"/>
    <w:rsid w:val="00266951"/>
    <w:rsid w:val="002673A1"/>
    <w:rsid w:val="00267A73"/>
    <w:rsid w:val="00267D2A"/>
    <w:rsid w:val="00270DD5"/>
    <w:rsid w:val="00270EA9"/>
    <w:rsid w:val="00273374"/>
    <w:rsid w:val="002751D4"/>
    <w:rsid w:val="00275986"/>
    <w:rsid w:val="00277251"/>
    <w:rsid w:val="00280BEB"/>
    <w:rsid w:val="002817C9"/>
    <w:rsid w:val="00281985"/>
    <w:rsid w:val="00281AC8"/>
    <w:rsid w:val="00281BEA"/>
    <w:rsid w:val="002823F0"/>
    <w:rsid w:val="00283361"/>
    <w:rsid w:val="002836A8"/>
    <w:rsid w:val="00286A30"/>
    <w:rsid w:val="00287050"/>
    <w:rsid w:val="00287265"/>
    <w:rsid w:val="002877D0"/>
    <w:rsid w:val="00291B61"/>
    <w:rsid w:val="00293118"/>
    <w:rsid w:val="002944E8"/>
    <w:rsid w:val="002959AA"/>
    <w:rsid w:val="00295F84"/>
    <w:rsid w:val="0029657A"/>
    <w:rsid w:val="0029763F"/>
    <w:rsid w:val="002976B3"/>
    <w:rsid w:val="002A0136"/>
    <w:rsid w:val="002A181E"/>
    <w:rsid w:val="002A1A02"/>
    <w:rsid w:val="002A1ADF"/>
    <w:rsid w:val="002A1D9D"/>
    <w:rsid w:val="002A26D1"/>
    <w:rsid w:val="002A3E50"/>
    <w:rsid w:val="002A5D9B"/>
    <w:rsid w:val="002A7C36"/>
    <w:rsid w:val="002B10F1"/>
    <w:rsid w:val="002B144D"/>
    <w:rsid w:val="002B1F7D"/>
    <w:rsid w:val="002B28AC"/>
    <w:rsid w:val="002B4B2D"/>
    <w:rsid w:val="002B660D"/>
    <w:rsid w:val="002B715A"/>
    <w:rsid w:val="002B71D2"/>
    <w:rsid w:val="002B72DA"/>
    <w:rsid w:val="002B7494"/>
    <w:rsid w:val="002B74E3"/>
    <w:rsid w:val="002C00AA"/>
    <w:rsid w:val="002C110F"/>
    <w:rsid w:val="002C2112"/>
    <w:rsid w:val="002C372C"/>
    <w:rsid w:val="002C4116"/>
    <w:rsid w:val="002C5833"/>
    <w:rsid w:val="002C718F"/>
    <w:rsid w:val="002C7E92"/>
    <w:rsid w:val="002D0DF5"/>
    <w:rsid w:val="002D1458"/>
    <w:rsid w:val="002D146F"/>
    <w:rsid w:val="002D25A4"/>
    <w:rsid w:val="002D285C"/>
    <w:rsid w:val="002D3090"/>
    <w:rsid w:val="002D5AA8"/>
    <w:rsid w:val="002D6E27"/>
    <w:rsid w:val="002D76F0"/>
    <w:rsid w:val="002D76FA"/>
    <w:rsid w:val="002E0F8E"/>
    <w:rsid w:val="002E162A"/>
    <w:rsid w:val="002E17AF"/>
    <w:rsid w:val="002E217B"/>
    <w:rsid w:val="002E269F"/>
    <w:rsid w:val="002E4700"/>
    <w:rsid w:val="002E5364"/>
    <w:rsid w:val="002E6D4A"/>
    <w:rsid w:val="002E768F"/>
    <w:rsid w:val="002E7978"/>
    <w:rsid w:val="002F0B23"/>
    <w:rsid w:val="002F16C9"/>
    <w:rsid w:val="002F16E4"/>
    <w:rsid w:val="002F1F26"/>
    <w:rsid w:val="002F1F6A"/>
    <w:rsid w:val="002F237E"/>
    <w:rsid w:val="002F28DD"/>
    <w:rsid w:val="002F4D9C"/>
    <w:rsid w:val="002F4FCE"/>
    <w:rsid w:val="002F5531"/>
    <w:rsid w:val="002F6025"/>
    <w:rsid w:val="002F640D"/>
    <w:rsid w:val="002F724D"/>
    <w:rsid w:val="002F7E7A"/>
    <w:rsid w:val="002F7FD3"/>
    <w:rsid w:val="0030147F"/>
    <w:rsid w:val="003016C6"/>
    <w:rsid w:val="003023B6"/>
    <w:rsid w:val="00304112"/>
    <w:rsid w:val="00304B8E"/>
    <w:rsid w:val="00305D12"/>
    <w:rsid w:val="003064A4"/>
    <w:rsid w:val="003067A6"/>
    <w:rsid w:val="0030695C"/>
    <w:rsid w:val="00306C9D"/>
    <w:rsid w:val="00311B4F"/>
    <w:rsid w:val="0031277F"/>
    <w:rsid w:val="00313B40"/>
    <w:rsid w:val="00320330"/>
    <w:rsid w:val="00322313"/>
    <w:rsid w:val="0032345E"/>
    <w:rsid w:val="003250A5"/>
    <w:rsid w:val="00325ADA"/>
    <w:rsid w:val="00326C1D"/>
    <w:rsid w:val="00327F17"/>
    <w:rsid w:val="00330B67"/>
    <w:rsid w:val="003317C5"/>
    <w:rsid w:val="00331C24"/>
    <w:rsid w:val="00331EEE"/>
    <w:rsid w:val="0033248E"/>
    <w:rsid w:val="00332D6D"/>
    <w:rsid w:val="0033396B"/>
    <w:rsid w:val="00335FB2"/>
    <w:rsid w:val="00335FC6"/>
    <w:rsid w:val="003369A9"/>
    <w:rsid w:val="00336B06"/>
    <w:rsid w:val="003379EF"/>
    <w:rsid w:val="00337D8C"/>
    <w:rsid w:val="00340742"/>
    <w:rsid w:val="0034091C"/>
    <w:rsid w:val="00340DEC"/>
    <w:rsid w:val="00340FAB"/>
    <w:rsid w:val="003414FA"/>
    <w:rsid w:val="003415A0"/>
    <w:rsid w:val="003421EF"/>
    <w:rsid w:val="00344BA9"/>
    <w:rsid w:val="00346087"/>
    <w:rsid w:val="00346208"/>
    <w:rsid w:val="00346905"/>
    <w:rsid w:val="00346948"/>
    <w:rsid w:val="00347328"/>
    <w:rsid w:val="003474FF"/>
    <w:rsid w:val="00347CED"/>
    <w:rsid w:val="00347E92"/>
    <w:rsid w:val="00350AA5"/>
    <w:rsid w:val="00351D3B"/>
    <w:rsid w:val="00351E11"/>
    <w:rsid w:val="00352C01"/>
    <w:rsid w:val="00352C23"/>
    <w:rsid w:val="00353C9E"/>
    <w:rsid w:val="00353CFA"/>
    <w:rsid w:val="00355614"/>
    <w:rsid w:val="00355A6D"/>
    <w:rsid w:val="003563FC"/>
    <w:rsid w:val="00357A99"/>
    <w:rsid w:val="00360A99"/>
    <w:rsid w:val="00360C67"/>
    <w:rsid w:val="0036480E"/>
    <w:rsid w:val="00365492"/>
    <w:rsid w:val="003666B8"/>
    <w:rsid w:val="00366A17"/>
    <w:rsid w:val="00370235"/>
    <w:rsid w:val="0037027A"/>
    <w:rsid w:val="00371B1C"/>
    <w:rsid w:val="00373807"/>
    <w:rsid w:val="003739B8"/>
    <w:rsid w:val="00374096"/>
    <w:rsid w:val="00374372"/>
    <w:rsid w:val="003743D4"/>
    <w:rsid w:val="00374C1D"/>
    <w:rsid w:val="0037507B"/>
    <w:rsid w:val="003756A5"/>
    <w:rsid w:val="00377FBE"/>
    <w:rsid w:val="003801AB"/>
    <w:rsid w:val="00380324"/>
    <w:rsid w:val="00380343"/>
    <w:rsid w:val="003815FE"/>
    <w:rsid w:val="00381A0D"/>
    <w:rsid w:val="00381C47"/>
    <w:rsid w:val="00382470"/>
    <w:rsid w:val="003824B9"/>
    <w:rsid w:val="003829FA"/>
    <w:rsid w:val="00383BAC"/>
    <w:rsid w:val="00384F73"/>
    <w:rsid w:val="003850C2"/>
    <w:rsid w:val="003858B0"/>
    <w:rsid w:val="00386290"/>
    <w:rsid w:val="003863E8"/>
    <w:rsid w:val="0038683E"/>
    <w:rsid w:val="0038778C"/>
    <w:rsid w:val="00390687"/>
    <w:rsid w:val="003907FF"/>
    <w:rsid w:val="00390F6B"/>
    <w:rsid w:val="003931A1"/>
    <w:rsid w:val="00393DAE"/>
    <w:rsid w:val="00394049"/>
    <w:rsid w:val="00396439"/>
    <w:rsid w:val="0039653F"/>
    <w:rsid w:val="00396E8A"/>
    <w:rsid w:val="00397937"/>
    <w:rsid w:val="003A0B81"/>
    <w:rsid w:val="003A12E0"/>
    <w:rsid w:val="003A20FC"/>
    <w:rsid w:val="003A2432"/>
    <w:rsid w:val="003A303B"/>
    <w:rsid w:val="003A306C"/>
    <w:rsid w:val="003A4657"/>
    <w:rsid w:val="003A5B13"/>
    <w:rsid w:val="003A62D3"/>
    <w:rsid w:val="003A6399"/>
    <w:rsid w:val="003A6921"/>
    <w:rsid w:val="003A7BA5"/>
    <w:rsid w:val="003B0329"/>
    <w:rsid w:val="003B03A0"/>
    <w:rsid w:val="003B0682"/>
    <w:rsid w:val="003B3077"/>
    <w:rsid w:val="003B3967"/>
    <w:rsid w:val="003B4B83"/>
    <w:rsid w:val="003B62EC"/>
    <w:rsid w:val="003B753A"/>
    <w:rsid w:val="003B787C"/>
    <w:rsid w:val="003C073D"/>
    <w:rsid w:val="003C163A"/>
    <w:rsid w:val="003C189E"/>
    <w:rsid w:val="003C18AC"/>
    <w:rsid w:val="003C1D9D"/>
    <w:rsid w:val="003C24A7"/>
    <w:rsid w:val="003C2F8A"/>
    <w:rsid w:val="003C35DD"/>
    <w:rsid w:val="003C5DD0"/>
    <w:rsid w:val="003C5DDB"/>
    <w:rsid w:val="003C72C5"/>
    <w:rsid w:val="003C7545"/>
    <w:rsid w:val="003D006C"/>
    <w:rsid w:val="003D041D"/>
    <w:rsid w:val="003D0D4F"/>
    <w:rsid w:val="003D0FC7"/>
    <w:rsid w:val="003D137D"/>
    <w:rsid w:val="003D14E2"/>
    <w:rsid w:val="003D181A"/>
    <w:rsid w:val="003D2560"/>
    <w:rsid w:val="003D3140"/>
    <w:rsid w:val="003D689D"/>
    <w:rsid w:val="003D6EED"/>
    <w:rsid w:val="003D70A2"/>
    <w:rsid w:val="003D74E3"/>
    <w:rsid w:val="003D7A02"/>
    <w:rsid w:val="003D7A92"/>
    <w:rsid w:val="003E0ED1"/>
    <w:rsid w:val="003E1B94"/>
    <w:rsid w:val="003E257F"/>
    <w:rsid w:val="003E3984"/>
    <w:rsid w:val="003E551A"/>
    <w:rsid w:val="003E5C36"/>
    <w:rsid w:val="003E7465"/>
    <w:rsid w:val="003E79F6"/>
    <w:rsid w:val="003F11AE"/>
    <w:rsid w:val="003F1BD9"/>
    <w:rsid w:val="003F2DD0"/>
    <w:rsid w:val="003F36E8"/>
    <w:rsid w:val="003F4AC2"/>
    <w:rsid w:val="003F52E7"/>
    <w:rsid w:val="003F6E34"/>
    <w:rsid w:val="00400451"/>
    <w:rsid w:val="00401724"/>
    <w:rsid w:val="004025F4"/>
    <w:rsid w:val="0040310A"/>
    <w:rsid w:val="00403D1B"/>
    <w:rsid w:val="004051A9"/>
    <w:rsid w:val="00405DC4"/>
    <w:rsid w:val="004064D6"/>
    <w:rsid w:val="00406A79"/>
    <w:rsid w:val="00406C12"/>
    <w:rsid w:val="00410B0B"/>
    <w:rsid w:val="0041117D"/>
    <w:rsid w:val="00411255"/>
    <w:rsid w:val="00411E5E"/>
    <w:rsid w:val="0041271C"/>
    <w:rsid w:val="004135EB"/>
    <w:rsid w:val="00413E00"/>
    <w:rsid w:val="00415464"/>
    <w:rsid w:val="00416090"/>
    <w:rsid w:val="00416FB9"/>
    <w:rsid w:val="00417FE1"/>
    <w:rsid w:val="004204DF"/>
    <w:rsid w:val="00422752"/>
    <w:rsid w:val="004237ED"/>
    <w:rsid w:val="00423BAA"/>
    <w:rsid w:val="00424DC9"/>
    <w:rsid w:val="00426792"/>
    <w:rsid w:val="0042680D"/>
    <w:rsid w:val="0042741A"/>
    <w:rsid w:val="00427D49"/>
    <w:rsid w:val="00430582"/>
    <w:rsid w:val="00431A56"/>
    <w:rsid w:val="00434336"/>
    <w:rsid w:val="00434FE7"/>
    <w:rsid w:val="004354B9"/>
    <w:rsid w:val="00436331"/>
    <w:rsid w:val="004378A6"/>
    <w:rsid w:val="00437F41"/>
    <w:rsid w:val="00440393"/>
    <w:rsid w:val="00440C6E"/>
    <w:rsid w:val="004412BF"/>
    <w:rsid w:val="004413D2"/>
    <w:rsid w:val="0044221A"/>
    <w:rsid w:val="004422DC"/>
    <w:rsid w:val="00443AB6"/>
    <w:rsid w:val="00443EAF"/>
    <w:rsid w:val="00444404"/>
    <w:rsid w:val="00444819"/>
    <w:rsid w:val="004453D4"/>
    <w:rsid w:val="00445680"/>
    <w:rsid w:val="00445B19"/>
    <w:rsid w:val="00445CBE"/>
    <w:rsid w:val="0044764A"/>
    <w:rsid w:val="0045175E"/>
    <w:rsid w:val="004518E0"/>
    <w:rsid w:val="00451CD8"/>
    <w:rsid w:val="00451EC6"/>
    <w:rsid w:val="00451FA0"/>
    <w:rsid w:val="0045246F"/>
    <w:rsid w:val="004531C5"/>
    <w:rsid w:val="004534D2"/>
    <w:rsid w:val="0045459D"/>
    <w:rsid w:val="00454BAF"/>
    <w:rsid w:val="004550E0"/>
    <w:rsid w:val="0045790F"/>
    <w:rsid w:val="004600C4"/>
    <w:rsid w:val="00460725"/>
    <w:rsid w:val="00460949"/>
    <w:rsid w:val="004612D7"/>
    <w:rsid w:val="00461E4C"/>
    <w:rsid w:val="00462040"/>
    <w:rsid w:val="004623C9"/>
    <w:rsid w:val="004623EA"/>
    <w:rsid w:val="00462411"/>
    <w:rsid w:val="0046242C"/>
    <w:rsid w:val="00462CA2"/>
    <w:rsid w:val="00462E0A"/>
    <w:rsid w:val="004640B7"/>
    <w:rsid w:val="0046441E"/>
    <w:rsid w:val="004653F9"/>
    <w:rsid w:val="00465CFC"/>
    <w:rsid w:val="004663FA"/>
    <w:rsid w:val="004669BC"/>
    <w:rsid w:val="00467383"/>
    <w:rsid w:val="0047092E"/>
    <w:rsid w:val="00471825"/>
    <w:rsid w:val="004726CC"/>
    <w:rsid w:val="0047312D"/>
    <w:rsid w:val="00473B39"/>
    <w:rsid w:val="00473FF7"/>
    <w:rsid w:val="004748AE"/>
    <w:rsid w:val="004749EC"/>
    <w:rsid w:val="00475266"/>
    <w:rsid w:val="00475904"/>
    <w:rsid w:val="00475968"/>
    <w:rsid w:val="00477A1E"/>
    <w:rsid w:val="004801EE"/>
    <w:rsid w:val="00480430"/>
    <w:rsid w:val="004812ED"/>
    <w:rsid w:val="00481C41"/>
    <w:rsid w:val="00482372"/>
    <w:rsid w:val="00482BF1"/>
    <w:rsid w:val="004831A1"/>
    <w:rsid w:val="00483A66"/>
    <w:rsid w:val="0048468C"/>
    <w:rsid w:val="004859C8"/>
    <w:rsid w:val="00486A2A"/>
    <w:rsid w:val="00486BD5"/>
    <w:rsid w:val="00487B7A"/>
    <w:rsid w:val="00491450"/>
    <w:rsid w:val="004928C3"/>
    <w:rsid w:val="0049482E"/>
    <w:rsid w:val="00495F35"/>
    <w:rsid w:val="00496337"/>
    <w:rsid w:val="004968FC"/>
    <w:rsid w:val="004A2308"/>
    <w:rsid w:val="004A2A75"/>
    <w:rsid w:val="004A3354"/>
    <w:rsid w:val="004A4707"/>
    <w:rsid w:val="004A5124"/>
    <w:rsid w:val="004A69A0"/>
    <w:rsid w:val="004B0CE0"/>
    <w:rsid w:val="004B0FAF"/>
    <w:rsid w:val="004B3031"/>
    <w:rsid w:val="004B4007"/>
    <w:rsid w:val="004B4C11"/>
    <w:rsid w:val="004B5097"/>
    <w:rsid w:val="004B546F"/>
    <w:rsid w:val="004B5B9A"/>
    <w:rsid w:val="004B6477"/>
    <w:rsid w:val="004B70B1"/>
    <w:rsid w:val="004B73B5"/>
    <w:rsid w:val="004B789C"/>
    <w:rsid w:val="004C1C5B"/>
    <w:rsid w:val="004C26AD"/>
    <w:rsid w:val="004C3574"/>
    <w:rsid w:val="004C45AD"/>
    <w:rsid w:val="004C55CE"/>
    <w:rsid w:val="004C622A"/>
    <w:rsid w:val="004C78BA"/>
    <w:rsid w:val="004C7A10"/>
    <w:rsid w:val="004C7AC8"/>
    <w:rsid w:val="004D1439"/>
    <w:rsid w:val="004D1FAB"/>
    <w:rsid w:val="004D209C"/>
    <w:rsid w:val="004D3C82"/>
    <w:rsid w:val="004D445F"/>
    <w:rsid w:val="004D498B"/>
    <w:rsid w:val="004D66BF"/>
    <w:rsid w:val="004D6987"/>
    <w:rsid w:val="004D77EF"/>
    <w:rsid w:val="004E068E"/>
    <w:rsid w:val="004E0C6A"/>
    <w:rsid w:val="004E1DA8"/>
    <w:rsid w:val="004E1E04"/>
    <w:rsid w:val="004E1FE7"/>
    <w:rsid w:val="004E4F4E"/>
    <w:rsid w:val="004E5E7E"/>
    <w:rsid w:val="004E66FC"/>
    <w:rsid w:val="004E72AE"/>
    <w:rsid w:val="004E7717"/>
    <w:rsid w:val="004F0AAF"/>
    <w:rsid w:val="004F10D4"/>
    <w:rsid w:val="004F1839"/>
    <w:rsid w:val="004F3582"/>
    <w:rsid w:val="004F4A79"/>
    <w:rsid w:val="004F5693"/>
    <w:rsid w:val="004F5B8D"/>
    <w:rsid w:val="004F6030"/>
    <w:rsid w:val="004F6265"/>
    <w:rsid w:val="004F6CFF"/>
    <w:rsid w:val="004F787B"/>
    <w:rsid w:val="004F79BC"/>
    <w:rsid w:val="004F7C51"/>
    <w:rsid w:val="004F7EC3"/>
    <w:rsid w:val="005009E7"/>
    <w:rsid w:val="00500B8E"/>
    <w:rsid w:val="0050103E"/>
    <w:rsid w:val="005047D8"/>
    <w:rsid w:val="00504BE6"/>
    <w:rsid w:val="005052AA"/>
    <w:rsid w:val="00506F6A"/>
    <w:rsid w:val="00507627"/>
    <w:rsid w:val="00510A28"/>
    <w:rsid w:val="00510FBE"/>
    <w:rsid w:val="00511D79"/>
    <w:rsid w:val="005131FD"/>
    <w:rsid w:val="005133A4"/>
    <w:rsid w:val="005135AB"/>
    <w:rsid w:val="00513DBE"/>
    <w:rsid w:val="005140FE"/>
    <w:rsid w:val="005200C4"/>
    <w:rsid w:val="005221DB"/>
    <w:rsid w:val="00522E10"/>
    <w:rsid w:val="00522EE7"/>
    <w:rsid w:val="00523D25"/>
    <w:rsid w:val="00524120"/>
    <w:rsid w:val="00525E4C"/>
    <w:rsid w:val="00525F3F"/>
    <w:rsid w:val="005273B7"/>
    <w:rsid w:val="00527E1D"/>
    <w:rsid w:val="00530699"/>
    <w:rsid w:val="005314B4"/>
    <w:rsid w:val="005318C4"/>
    <w:rsid w:val="0053559C"/>
    <w:rsid w:val="00536ADF"/>
    <w:rsid w:val="00536E83"/>
    <w:rsid w:val="005375AA"/>
    <w:rsid w:val="005423F6"/>
    <w:rsid w:val="00543D8D"/>
    <w:rsid w:val="005441ED"/>
    <w:rsid w:val="00544F3C"/>
    <w:rsid w:val="005459F9"/>
    <w:rsid w:val="005520F4"/>
    <w:rsid w:val="005522FB"/>
    <w:rsid w:val="0055446D"/>
    <w:rsid w:val="00554DFD"/>
    <w:rsid w:val="00554F55"/>
    <w:rsid w:val="00555404"/>
    <w:rsid w:val="0055544E"/>
    <w:rsid w:val="00555D2C"/>
    <w:rsid w:val="00556A8E"/>
    <w:rsid w:val="0056132E"/>
    <w:rsid w:val="00563D2D"/>
    <w:rsid w:val="00563F41"/>
    <w:rsid w:val="0056408F"/>
    <w:rsid w:val="00564DD7"/>
    <w:rsid w:val="0056763D"/>
    <w:rsid w:val="00567657"/>
    <w:rsid w:val="005677EB"/>
    <w:rsid w:val="0056784D"/>
    <w:rsid w:val="00567C4F"/>
    <w:rsid w:val="0057053B"/>
    <w:rsid w:val="00571230"/>
    <w:rsid w:val="0057183A"/>
    <w:rsid w:val="0057190D"/>
    <w:rsid w:val="0057321B"/>
    <w:rsid w:val="005733CA"/>
    <w:rsid w:val="0057495B"/>
    <w:rsid w:val="00575502"/>
    <w:rsid w:val="00575F5F"/>
    <w:rsid w:val="005760DD"/>
    <w:rsid w:val="005772F3"/>
    <w:rsid w:val="00577562"/>
    <w:rsid w:val="00580136"/>
    <w:rsid w:val="005814C7"/>
    <w:rsid w:val="00581A0B"/>
    <w:rsid w:val="00581C72"/>
    <w:rsid w:val="00583850"/>
    <w:rsid w:val="00584661"/>
    <w:rsid w:val="005848B6"/>
    <w:rsid w:val="00585FE6"/>
    <w:rsid w:val="0058652D"/>
    <w:rsid w:val="00586859"/>
    <w:rsid w:val="00586901"/>
    <w:rsid w:val="00590E35"/>
    <w:rsid w:val="00591503"/>
    <w:rsid w:val="00591AB2"/>
    <w:rsid w:val="00591F93"/>
    <w:rsid w:val="00592C36"/>
    <w:rsid w:val="0059474C"/>
    <w:rsid w:val="00594CDD"/>
    <w:rsid w:val="00596CFE"/>
    <w:rsid w:val="0059722E"/>
    <w:rsid w:val="00597C7C"/>
    <w:rsid w:val="005A01DF"/>
    <w:rsid w:val="005A14DB"/>
    <w:rsid w:val="005A20FE"/>
    <w:rsid w:val="005A2CED"/>
    <w:rsid w:val="005A2E92"/>
    <w:rsid w:val="005A3B5C"/>
    <w:rsid w:val="005A46F3"/>
    <w:rsid w:val="005A4E98"/>
    <w:rsid w:val="005A5511"/>
    <w:rsid w:val="005A624C"/>
    <w:rsid w:val="005A6E43"/>
    <w:rsid w:val="005A772E"/>
    <w:rsid w:val="005A777E"/>
    <w:rsid w:val="005B176E"/>
    <w:rsid w:val="005B3710"/>
    <w:rsid w:val="005B3E3F"/>
    <w:rsid w:val="005B4AFA"/>
    <w:rsid w:val="005B4B3B"/>
    <w:rsid w:val="005B4C8A"/>
    <w:rsid w:val="005B5968"/>
    <w:rsid w:val="005B5A51"/>
    <w:rsid w:val="005C0552"/>
    <w:rsid w:val="005C0C1D"/>
    <w:rsid w:val="005C1214"/>
    <w:rsid w:val="005C1359"/>
    <w:rsid w:val="005C201A"/>
    <w:rsid w:val="005C3E3B"/>
    <w:rsid w:val="005C477A"/>
    <w:rsid w:val="005C5E2D"/>
    <w:rsid w:val="005D0239"/>
    <w:rsid w:val="005D1016"/>
    <w:rsid w:val="005D1049"/>
    <w:rsid w:val="005D1176"/>
    <w:rsid w:val="005D17F1"/>
    <w:rsid w:val="005D2144"/>
    <w:rsid w:val="005D34B4"/>
    <w:rsid w:val="005D3DD9"/>
    <w:rsid w:val="005D4319"/>
    <w:rsid w:val="005D5242"/>
    <w:rsid w:val="005D52CA"/>
    <w:rsid w:val="005D55E3"/>
    <w:rsid w:val="005D6267"/>
    <w:rsid w:val="005D7163"/>
    <w:rsid w:val="005D72D2"/>
    <w:rsid w:val="005D7BEE"/>
    <w:rsid w:val="005E0344"/>
    <w:rsid w:val="005E0F78"/>
    <w:rsid w:val="005E16C7"/>
    <w:rsid w:val="005E198D"/>
    <w:rsid w:val="005E1CEC"/>
    <w:rsid w:val="005E24B5"/>
    <w:rsid w:val="005E30ED"/>
    <w:rsid w:val="005E3361"/>
    <w:rsid w:val="005E3F8F"/>
    <w:rsid w:val="005E4964"/>
    <w:rsid w:val="005E4EC0"/>
    <w:rsid w:val="005E4F28"/>
    <w:rsid w:val="005E5758"/>
    <w:rsid w:val="005E6418"/>
    <w:rsid w:val="005E6991"/>
    <w:rsid w:val="005E7B9F"/>
    <w:rsid w:val="005F0C20"/>
    <w:rsid w:val="005F101A"/>
    <w:rsid w:val="005F13B1"/>
    <w:rsid w:val="005F1CCE"/>
    <w:rsid w:val="005F1E17"/>
    <w:rsid w:val="005F3201"/>
    <w:rsid w:val="005F5903"/>
    <w:rsid w:val="005F5FFB"/>
    <w:rsid w:val="005F7115"/>
    <w:rsid w:val="005F77C2"/>
    <w:rsid w:val="00601FE8"/>
    <w:rsid w:val="00602463"/>
    <w:rsid w:val="006039D7"/>
    <w:rsid w:val="00604AAC"/>
    <w:rsid w:val="00604E33"/>
    <w:rsid w:val="00604F6F"/>
    <w:rsid w:val="006056A2"/>
    <w:rsid w:val="006067AB"/>
    <w:rsid w:val="00607242"/>
    <w:rsid w:val="006101ED"/>
    <w:rsid w:val="006101FC"/>
    <w:rsid w:val="006108A0"/>
    <w:rsid w:val="00610AF6"/>
    <w:rsid w:val="00611232"/>
    <w:rsid w:val="00611876"/>
    <w:rsid w:val="006122A4"/>
    <w:rsid w:val="00612428"/>
    <w:rsid w:val="00613C02"/>
    <w:rsid w:val="006141B7"/>
    <w:rsid w:val="00614C9A"/>
    <w:rsid w:val="006153EF"/>
    <w:rsid w:val="00615AF8"/>
    <w:rsid w:val="00615D2F"/>
    <w:rsid w:val="006179FA"/>
    <w:rsid w:val="00620AF0"/>
    <w:rsid w:val="00620DA2"/>
    <w:rsid w:val="00621501"/>
    <w:rsid w:val="00621B8D"/>
    <w:rsid w:val="00622D7E"/>
    <w:rsid w:val="00623CFC"/>
    <w:rsid w:val="00623FDD"/>
    <w:rsid w:val="006254B3"/>
    <w:rsid w:val="0062556C"/>
    <w:rsid w:val="00625AC3"/>
    <w:rsid w:val="00625DAF"/>
    <w:rsid w:val="006271E3"/>
    <w:rsid w:val="00630997"/>
    <w:rsid w:val="006312D2"/>
    <w:rsid w:val="00631437"/>
    <w:rsid w:val="00632387"/>
    <w:rsid w:val="00632B63"/>
    <w:rsid w:val="00633040"/>
    <w:rsid w:val="00633B40"/>
    <w:rsid w:val="00636138"/>
    <w:rsid w:val="00637435"/>
    <w:rsid w:val="00640422"/>
    <w:rsid w:val="0064083A"/>
    <w:rsid w:val="00640C7E"/>
    <w:rsid w:val="00641563"/>
    <w:rsid w:val="006418A0"/>
    <w:rsid w:val="00641976"/>
    <w:rsid w:val="00641E31"/>
    <w:rsid w:val="006429C0"/>
    <w:rsid w:val="00642BAD"/>
    <w:rsid w:val="00642D6C"/>
    <w:rsid w:val="0064382B"/>
    <w:rsid w:val="00644000"/>
    <w:rsid w:val="00645846"/>
    <w:rsid w:val="00645FF7"/>
    <w:rsid w:val="006466D3"/>
    <w:rsid w:val="006467A3"/>
    <w:rsid w:val="006475F4"/>
    <w:rsid w:val="00647829"/>
    <w:rsid w:val="0065031B"/>
    <w:rsid w:val="0065067F"/>
    <w:rsid w:val="00651D99"/>
    <w:rsid w:val="00652FAE"/>
    <w:rsid w:val="00652FF0"/>
    <w:rsid w:val="0065458F"/>
    <w:rsid w:val="00656157"/>
    <w:rsid w:val="00656687"/>
    <w:rsid w:val="00657476"/>
    <w:rsid w:val="00660188"/>
    <w:rsid w:val="006608BF"/>
    <w:rsid w:val="00660DAC"/>
    <w:rsid w:val="006634E3"/>
    <w:rsid w:val="00663635"/>
    <w:rsid w:val="006637CF"/>
    <w:rsid w:val="006641DE"/>
    <w:rsid w:val="006701A9"/>
    <w:rsid w:val="00671A33"/>
    <w:rsid w:val="00671DBD"/>
    <w:rsid w:val="00673989"/>
    <w:rsid w:val="00673CF9"/>
    <w:rsid w:val="00675468"/>
    <w:rsid w:val="0067611F"/>
    <w:rsid w:val="00677E05"/>
    <w:rsid w:val="00677E37"/>
    <w:rsid w:val="00680361"/>
    <w:rsid w:val="00681D8A"/>
    <w:rsid w:val="00681DC4"/>
    <w:rsid w:val="006826EB"/>
    <w:rsid w:val="00683807"/>
    <w:rsid w:val="0068460D"/>
    <w:rsid w:val="0068598F"/>
    <w:rsid w:val="006865E6"/>
    <w:rsid w:val="006869C8"/>
    <w:rsid w:val="00687C16"/>
    <w:rsid w:val="006907CA"/>
    <w:rsid w:val="00690C60"/>
    <w:rsid w:val="00691A5F"/>
    <w:rsid w:val="006921F1"/>
    <w:rsid w:val="006923CE"/>
    <w:rsid w:val="006941E5"/>
    <w:rsid w:val="00694794"/>
    <w:rsid w:val="00696D89"/>
    <w:rsid w:val="006A0986"/>
    <w:rsid w:val="006A1174"/>
    <w:rsid w:val="006A17E4"/>
    <w:rsid w:val="006A366F"/>
    <w:rsid w:val="006A4C5E"/>
    <w:rsid w:val="006A4CFC"/>
    <w:rsid w:val="006A5F9E"/>
    <w:rsid w:val="006A6296"/>
    <w:rsid w:val="006A6432"/>
    <w:rsid w:val="006A79E1"/>
    <w:rsid w:val="006B2D48"/>
    <w:rsid w:val="006B3274"/>
    <w:rsid w:val="006B3E82"/>
    <w:rsid w:val="006B46CC"/>
    <w:rsid w:val="006B4C1D"/>
    <w:rsid w:val="006B61D8"/>
    <w:rsid w:val="006B6289"/>
    <w:rsid w:val="006B6507"/>
    <w:rsid w:val="006B6CBF"/>
    <w:rsid w:val="006B7CAA"/>
    <w:rsid w:val="006B7E4E"/>
    <w:rsid w:val="006C0A50"/>
    <w:rsid w:val="006C0CAB"/>
    <w:rsid w:val="006C2122"/>
    <w:rsid w:val="006C22D8"/>
    <w:rsid w:val="006C3928"/>
    <w:rsid w:val="006C3D16"/>
    <w:rsid w:val="006C6868"/>
    <w:rsid w:val="006C77C6"/>
    <w:rsid w:val="006C7D51"/>
    <w:rsid w:val="006C7F3E"/>
    <w:rsid w:val="006D0A01"/>
    <w:rsid w:val="006D2005"/>
    <w:rsid w:val="006D2BEB"/>
    <w:rsid w:val="006D31D7"/>
    <w:rsid w:val="006D34C1"/>
    <w:rsid w:val="006D41A2"/>
    <w:rsid w:val="006D4B2F"/>
    <w:rsid w:val="006D5E8D"/>
    <w:rsid w:val="006D6566"/>
    <w:rsid w:val="006D6D53"/>
    <w:rsid w:val="006D7441"/>
    <w:rsid w:val="006D7C22"/>
    <w:rsid w:val="006E1B8A"/>
    <w:rsid w:val="006E2D25"/>
    <w:rsid w:val="006E3CF4"/>
    <w:rsid w:val="006E5588"/>
    <w:rsid w:val="006E57E1"/>
    <w:rsid w:val="006E7701"/>
    <w:rsid w:val="006E771E"/>
    <w:rsid w:val="006E7888"/>
    <w:rsid w:val="006F027D"/>
    <w:rsid w:val="006F0312"/>
    <w:rsid w:val="006F0A6C"/>
    <w:rsid w:val="006F0E3C"/>
    <w:rsid w:val="006F168C"/>
    <w:rsid w:val="006F50CB"/>
    <w:rsid w:val="006F58DC"/>
    <w:rsid w:val="006F5D30"/>
    <w:rsid w:val="006F6CFE"/>
    <w:rsid w:val="006F7162"/>
    <w:rsid w:val="00700294"/>
    <w:rsid w:val="00700905"/>
    <w:rsid w:val="00701A81"/>
    <w:rsid w:val="00703195"/>
    <w:rsid w:val="0070322E"/>
    <w:rsid w:val="007052A1"/>
    <w:rsid w:val="007055BC"/>
    <w:rsid w:val="00706C9E"/>
    <w:rsid w:val="00710367"/>
    <w:rsid w:val="00710DD4"/>
    <w:rsid w:val="00711354"/>
    <w:rsid w:val="00712A95"/>
    <w:rsid w:val="00713AC4"/>
    <w:rsid w:val="007146DA"/>
    <w:rsid w:val="00714CB9"/>
    <w:rsid w:val="00714E26"/>
    <w:rsid w:val="00714E9D"/>
    <w:rsid w:val="007161DF"/>
    <w:rsid w:val="00717704"/>
    <w:rsid w:val="00717BF9"/>
    <w:rsid w:val="00717CC3"/>
    <w:rsid w:val="007201E0"/>
    <w:rsid w:val="007202C4"/>
    <w:rsid w:val="007219D6"/>
    <w:rsid w:val="00722DF2"/>
    <w:rsid w:val="007232C4"/>
    <w:rsid w:val="00723A83"/>
    <w:rsid w:val="00723FD7"/>
    <w:rsid w:val="00724BDF"/>
    <w:rsid w:val="0072525B"/>
    <w:rsid w:val="00726A25"/>
    <w:rsid w:val="00727B6D"/>
    <w:rsid w:val="00727BB5"/>
    <w:rsid w:val="0073012B"/>
    <w:rsid w:val="0073135B"/>
    <w:rsid w:val="00731362"/>
    <w:rsid w:val="007314CE"/>
    <w:rsid w:val="00731A27"/>
    <w:rsid w:val="00731A4B"/>
    <w:rsid w:val="00735008"/>
    <w:rsid w:val="007355C2"/>
    <w:rsid w:val="00736171"/>
    <w:rsid w:val="00736F5A"/>
    <w:rsid w:val="007376DD"/>
    <w:rsid w:val="00740157"/>
    <w:rsid w:val="00740E56"/>
    <w:rsid w:val="00741409"/>
    <w:rsid w:val="0074248E"/>
    <w:rsid w:val="00742E49"/>
    <w:rsid w:val="007431F9"/>
    <w:rsid w:val="00743581"/>
    <w:rsid w:val="00744BFD"/>
    <w:rsid w:val="00746034"/>
    <w:rsid w:val="00746943"/>
    <w:rsid w:val="00747502"/>
    <w:rsid w:val="00747F35"/>
    <w:rsid w:val="0075154D"/>
    <w:rsid w:val="00751BB6"/>
    <w:rsid w:val="00752E74"/>
    <w:rsid w:val="0075303E"/>
    <w:rsid w:val="0075384E"/>
    <w:rsid w:val="00753C04"/>
    <w:rsid w:val="00754436"/>
    <w:rsid w:val="007556DA"/>
    <w:rsid w:val="00755B28"/>
    <w:rsid w:val="00756AD1"/>
    <w:rsid w:val="00756DC7"/>
    <w:rsid w:val="00757111"/>
    <w:rsid w:val="00761943"/>
    <w:rsid w:val="00762272"/>
    <w:rsid w:val="007632E7"/>
    <w:rsid w:val="0076371E"/>
    <w:rsid w:val="0076450A"/>
    <w:rsid w:val="00767571"/>
    <w:rsid w:val="00770594"/>
    <w:rsid w:val="00772358"/>
    <w:rsid w:val="00772422"/>
    <w:rsid w:val="00772534"/>
    <w:rsid w:val="007730C0"/>
    <w:rsid w:val="0077334F"/>
    <w:rsid w:val="00773D89"/>
    <w:rsid w:val="00773EF0"/>
    <w:rsid w:val="00774A98"/>
    <w:rsid w:val="00774E23"/>
    <w:rsid w:val="00775540"/>
    <w:rsid w:val="00776542"/>
    <w:rsid w:val="00776F4D"/>
    <w:rsid w:val="007770A2"/>
    <w:rsid w:val="0077769A"/>
    <w:rsid w:val="00777951"/>
    <w:rsid w:val="00781A75"/>
    <w:rsid w:val="00781EEF"/>
    <w:rsid w:val="00782A0F"/>
    <w:rsid w:val="00785D2B"/>
    <w:rsid w:val="007861B5"/>
    <w:rsid w:val="00786B83"/>
    <w:rsid w:val="00786CB7"/>
    <w:rsid w:val="00790C75"/>
    <w:rsid w:val="0079259B"/>
    <w:rsid w:val="00793514"/>
    <w:rsid w:val="00794C7F"/>
    <w:rsid w:val="0079533B"/>
    <w:rsid w:val="0079722B"/>
    <w:rsid w:val="007A0610"/>
    <w:rsid w:val="007A15D0"/>
    <w:rsid w:val="007A160A"/>
    <w:rsid w:val="007A1BEE"/>
    <w:rsid w:val="007A2193"/>
    <w:rsid w:val="007A289A"/>
    <w:rsid w:val="007A4B40"/>
    <w:rsid w:val="007A4B93"/>
    <w:rsid w:val="007A6163"/>
    <w:rsid w:val="007B1274"/>
    <w:rsid w:val="007B150A"/>
    <w:rsid w:val="007B2B58"/>
    <w:rsid w:val="007B2DBF"/>
    <w:rsid w:val="007B538B"/>
    <w:rsid w:val="007B632F"/>
    <w:rsid w:val="007C15B7"/>
    <w:rsid w:val="007C21A4"/>
    <w:rsid w:val="007C434E"/>
    <w:rsid w:val="007C43CF"/>
    <w:rsid w:val="007C5822"/>
    <w:rsid w:val="007C5B27"/>
    <w:rsid w:val="007C64FF"/>
    <w:rsid w:val="007C6541"/>
    <w:rsid w:val="007C664E"/>
    <w:rsid w:val="007C669C"/>
    <w:rsid w:val="007C6BAC"/>
    <w:rsid w:val="007C7C41"/>
    <w:rsid w:val="007D0693"/>
    <w:rsid w:val="007D2806"/>
    <w:rsid w:val="007D2F20"/>
    <w:rsid w:val="007D63EB"/>
    <w:rsid w:val="007D66FF"/>
    <w:rsid w:val="007D6920"/>
    <w:rsid w:val="007D6DF0"/>
    <w:rsid w:val="007D7617"/>
    <w:rsid w:val="007D7AAC"/>
    <w:rsid w:val="007E012F"/>
    <w:rsid w:val="007E0CD1"/>
    <w:rsid w:val="007E143C"/>
    <w:rsid w:val="007E14BC"/>
    <w:rsid w:val="007E15B9"/>
    <w:rsid w:val="007E1971"/>
    <w:rsid w:val="007E1E60"/>
    <w:rsid w:val="007E21D1"/>
    <w:rsid w:val="007E2EBF"/>
    <w:rsid w:val="007E30C3"/>
    <w:rsid w:val="007E4A63"/>
    <w:rsid w:val="007E549F"/>
    <w:rsid w:val="007E5D2A"/>
    <w:rsid w:val="007E7936"/>
    <w:rsid w:val="007E7BFD"/>
    <w:rsid w:val="007E7D94"/>
    <w:rsid w:val="007F05E0"/>
    <w:rsid w:val="007F09A9"/>
    <w:rsid w:val="007F2910"/>
    <w:rsid w:val="007F34A9"/>
    <w:rsid w:val="007F3920"/>
    <w:rsid w:val="007F3B76"/>
    <w:rsid w:val="007F55A6"/>
    <w:rsid w:val="007F634F"/>
    <w:rsid w:val="007F70C6"/>
    <w:rsid w:val="007F77D1"/>
    <w:rsid w:val="007F7CEB"/>
    <w:rsid w:val="007F7E98"/>
    <w:rsid w:val="00800BC6"/>
    <w:rsid w:val="00802600"/>
    <w:rsid w:val="00803095"/>
    <w:rsid w:val="0080332C"/>
    <w:rsid w:val="008043EA"/>
    <w:rsid w:val="00804B58"/>
    <w:rsid w:val="00805164"/>
    <w:rsid w:val="00806168"/>
    <w:rsid w:val="00807EA5"/>
    <w:rsid w:val="00810671"/>
    <w:rsid w:val="0081234E"/>
    <w:rsid w:val="008130A9"/>
    <w:rsid w:val="00813E2C"/>
    <w:rsid w:val="008140A8"/>
    <w:rsid w:val="00814E68"/>
    <w:rsid w:val="0081607D"/>
    <w:rsid w:val="00816724"/>
    <w:rsid w:val="00817364"/>
    <w:rsid w:val="00820346"/>
    <w:rsid w:val="0082045A"/>
    <w:rsid w:val="008209E2"/>
    <w:rsid w:val="00820F0E"/>
    <w:rsid w:val="00821331"/>
    <w:rsid w:val="00821F1D"/>
    <w:rsid w:val="00822640"/>
    <w:rsid w:val="0082280F"/>
    <w:rsid w:val="00823DC3"/>
    <w:rsid w:val="00824653"/>
    <w:rsid w:val="008246DF"/>
    <w:rsid w:val="00824F22"/>
    <w:rsid w:val="008258ED"/>
    <w:rsid w:val="00826036"/>
    <w:rsid w:val="008303BB"/>
    <w:rsid w:val="008307AC"/>
    <w:rsid w:val="00830AE5"/>
    <w:rsid w:val="00831422"/>
    <w:rsid w:val="0083190E"/>
    <w:rsid w:val="00831DC7"/>
    <w:rsid w:val="00832091"/>
    <w:rsid w:val="0083245F"/>
    <w:rsid w:val="00833EC5"/>
    <w:rsid w:val="00834196"/>
    <w:rsid w:val="00834923"/>
    <w:rsid w:val="008359B9"/>
    <w:rsid w:val="00835D79"/>
    <w:rsid w:val="0083659E"/>
    <w:rsid w:val="00837077"/>
    <w:rsid w:val="00837377"/>
    <w:rsid w:val="00837397"/>
    <w:rsid w:val="00837C64"/>
    <w:rsid w:val="008410C9"/>
    <w:rsid w:val="008414BA"/>
    <w:rsid w:val="00841F9C"/>
    <w:rsid w:val="00842364"/>
    <w:rsid w:val="00842385"/>
    <w:rsid w:val="0084375C"/>
    <w:rsid w:val="00843B75"/>
    <w:rsid w:val="00844F8E"/>
    <w:rsid w:val="00845931"/>
    <w:rsid w:val="00845DF7"/>
    <w:rsid w:val="00845E50"/>
    <w:rsid w:val="008504DF"/>
    <w:rsid w:val="00850A85"/>
    <w:rsid w:val="00850AF0"/>
    <w:rsid w:val="00850C8E"/>
    <w:rsid w:val="008511E9"/>
    <w:rsid w:val="008517AA"/>
    <w:rsid w:val="008520B8"/>
    <w:rsid w:val="00855538"/>
    <w:rsid w:val="00855A2C"/>
    <w:rsid w:val="00856992"/>
    <w:rsid w:val="00856F78"/>
    <w:rsid w:val="00857A71"/>
    <w:rsid w:val="008611E1"/>
    <w:rsid w:val="00861E50"/>
    <w:rsid w:val="00863E16"/>
    <w:rsid w:val="00865239"/>
    <w:rsid w:val="00865299"/>
    <w:rsid w:val="00866E9A"/>
    <w:rsid w:val="00870870"/>
    <w:rsid w:val="00870D8F"/>
    <w:rsid w:val="008747B1"/>
    <w:rsid w:val="00875D8E"/>
    <w:rsid w:val="0087713D"/>
    <w:rsid w:val="008811A5"/>
    <w:rsid w:val="00881E5B"/>
    <w:rsid w:val="00881F48"/>
    <w:rsid w:val="00881FB3"/>
    <w:rsid w:val="008823A2"/>
    <w:rsid w:val="00882420"/>
    <w:rsid w:val="0088250C"/>
    <w:rsid w:val="00882AFC"/>
    <w:rsid w:val="00882B49"/>
    <w:rsid w:val="00883664"/>
    <w:rsid w:val="00884663"/>
    <w:rsid w:val="00884AA0"/>
    <w:rsid w:val="00884D2D"/>
    <w:rsid w:val="008856AB"/>
    <w:rsid w:val="0088570F"/>
    <w:rsid w:val="0088795E"/>
    <w:rsid w:val="008912C4"/>
    <w:rsid w:val="008917AC"/>
    <w:rsid w:val="008921CF"/>
    <w:rsid w:val="00893069"/>
    <w:rsid w:val="00893782"/>
    <w:rsid w:val="00894F22"/>
    <w:rsid w:val="008956EB"/>
    <w:rsid w:val="00895A78"/>
    <w:rsid w:val="00897914"/>
    <w:rsid w:val="008A080E"/>
    <w:rsid w:val="008A0DFC"/>
    <w:rsid w:val="008A1128"/>
    <w:rsid w:val="008A1C30"/>
    <w:rsid w:val="008A46D0"/>
    <w:rsid w:val="008A5ECB"/>
    <w:rsid w:val="008A75FF"/>
    <w:rsid w:val="008A7BC5"/>
    <w:rsid w:val="008B0FF7"/>
    <w:rsid w:val="008B1488"/>
    <w:rsid w:val="008B250B"/>
    <w:rsid w:val="008B427F"/>
    <w:rsid w:val="008B65BC"/>
    <w:rsid w:val="008B7990"/>
    <w:rsid w:val="008B7B39"/>
    <w:rsid w:val="008B7BBC"/>
    <w:rsid w:val="008C17BF"/>
    <w:rsid w:val="008C25F7"/>
    <w:rsid w:val="008C2F1C"/>
    <w:rsid w:val="008C2FDD"/>
    <w:rsid w:val="008C5DBD"/>
    <w:rsid w:val="008C6025"/>
    <w:rsid w:val="008C698B"/>
    <w:rsid w:val="008C6E5D"/>
    <w:rsid w:val="008C6F0A"/>
    <w:rsid w:val="008C70A7"/>
    <w:rsid w:val="008C728C"/>
    <w:rsid w:val="008D0347"/>
    <w:rsid w:val="008D1FB0"/>
    <w:rsid w:val="008D2ECB"/>
    <w:rsid w:val="008D301B"/>
    <w:rsid w:val="008D413F"/>
    <w:rsid w:val="008D57B6"/>
    <w:rsid w:val="008D58A9"/>
    <w:rsid w:val="008D6DB7"/>
    <w:rsid w:val="008D7431"/>
    <w:rsid w:val="008D79CD"/>
    <w:rsid w:val="008E374F"/>
    <w:rsid w:val="008E38F0"/>
    <w:rsid w:val="008E3A38"/>
    <w:rsid w:val="008E48CE"/>
    <w:rsid w:val="008E4D87"/>
    <w:rsid w:val="008E5A6D"/>
    <w:rsid w:val="008E791E"/>
    <w:rsid w:val="008E7C11"/>
    <w:rsid w:val="008F15FE"/>
    <w:rsid w:val="008F1C8D"/>
    <w:rsid w:val="008F2025"/>
    <w:rsid w:val="008F25E9"/>
    <w:rsid w:val="008F5593"/>
    <w:rsid w:val="008F5775"/>
    <w:rsid w:val="008F6428"/>
    <w:rsid w:val="008F6744"/>
    <w:rsid w:val="008F6E84"/>
    <w:rsid w:val="008F74FB"/>
    <w:rsid w:val="009011FC"/>
    <w:rsid w:val="0090210E"/>
    <w:rsid w:val="009023FE"/>
    <w:rsid w:val="009028CA"/>
    <w:rsid w:val="00902B1B"/>
    <w:rsid w:val="00902B1C"/>
    <w:rsid w:val="009031EB"/>
    <w:rsid w:val="00903835"/>
    <w:rsid w:val="00903F13"/>
    <w:rsid w:val="009050AA"/>
    <w:rsid w:val="00905727"/>
    <w:rsid w:val="0090673D"/>
    <w:rsid w:val="0090699B"/>
    <w:rsid w:val="00906E00"/>
    <w:rsid w:val="00907A3D"/>
    <w:rsid w:val="009102DA"/>
    <w:rsid w:val="00910E79"/>
    <w:rsid w:val="00912311"/>
    <w:rsid w:val="00913C3E"/>
    <w:rsid w:val="00914BC2"/>
    <w:rsid w:val="009155FB"/>
    <w:rsid w:val="00916676"/>
    <w:rsid w:val="009170D9"/>
    <w:rsid w:val="009175A0"/>
    <w:rsid w:val="00917B88"/>
    <w:rsid w:val="00922C0B"/>
    <w:rsid w:val="00922E5F"/>
    <w:rsid w:val="00922EEE"/>
    <w:rsid w:val="00923152"/>
    <w:rsid w:val="009232E7"/>
    <w:rsid w:val="0092381C"/>
    <w:rsid w:val="00924927"/>
    <w:rsid w:val="00924BA2"/>
    <w:rsid w:val="0092708A"/>
    <w:rsid w:val="009303E0"/>
    <w:rsid w:val="00930B4D"/>
    <w:rsid w:val="00932DAB"/>
    <w:rsid w:val="0093635E"/>
    <w:rsid w:val="009404E6"/>
    <w:rsid w:val="009404F7"/>
    <w:rsid w:val="009410BB"/>
    <w:rsid w:val="00941678"/>
    <w:rsid w:val="00941E02"/>
    <w:rsid w:val="0094507B"/>
    <w:rsid w:val="009458DC"/>
    <w:rsid w:val="00945CBD"/>
    <w:rsid w:val="0094622A"/>
    <w:rsid w:val="00947262"/>
    <w:rsid w:val="009504F1"/>
    <w:rsid w:val="009508C9"/>
    <w:rsid w:val="00953BBD"/>
    <w:rsid w:val="0095598F"/>
    <w:rsid w:val="00955E6A"/>
    <w:rsid w:val="00957835"/>
    <w:rsid w:val="00957A07"/>
    <w:rsid w:val="0096019F"/>
    <w:rsid w:val="00960E94"/>
    <w:rsid w:val="0096126B"/>
    <w:rsid w:val="009612D2"/>
    <w:rsid w:val="009629ED"/>
    <w:rsid w:val="00964D58"/>
    <w:rsid w:val="00970C60"/>
    <w:rsid w:val="009718E2"/>
    <w:rsid w:val="0097209D"/>
    <w:rsid w:val="00974177"/>
    <w:rsid w:val="009744B1"/>
    <w:rsid w:val="00974859"/>
    <w:rsid w:val="009752A3"/>
    <w:rsid w:val="0097605D"/>
    <w:rsid w:val="009772FB"/>
    <w:rsid w:val="0098036B"/>
    <w:rsid w:val="00980637"/>
    <w:rsid w:val="00980D05"/>
    <w:rsid w:val="009810B4"/>
    <w:rsid w:val="0098163F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699"/>
    <w:rsid w:val="009847D4"/>
    <w:rsid w:val="009879A9"/>
    <w:rsid w:val="00987C2A"/>
    <w:rsid w:val="00990E3A"/>
    <w:rsid w:val="00990E70"/>
    <w:rsid w:val="00990F71"/>
    <w:rsid w:val="00992657"/>
    <w:rsid w:val="00993099"/>
    <w:rsid w:val="00993380"/>
    <w:rsid w:val="009935DB"/>
    <w:rsid w:val="0099364A"/>
    <w:rsid w:val="00993EA0"/>
    <w:rsid w:val="0099475E"/>
    <w:rsid w:val="00995846"/>
    <w:rsid w:val="009958F3"/>
    <w:rsid w:val="00997039"/>
    <w:rsid w:val="009A02F3"/>
    <w:rsid w:val="009A04BA"/>
    <w:rsid w:val="009A1F6D"/>
    <w:rsid w:val="009A2116"/>
    <w:rsid w:val="009A2D9C"/>
    <w:rsid w:val="009A3B3D"/>
    <w:rsid w:val="009A4899"/>
    <w:rsid w:val="009A588C"/>
    <w:rsid w:val="009A604E"/>
    <w:rsid w:val="009A6230"/>
    <w:rsid w:val="009A64C1"/>
    <w:rsid w:val="009A6770"/>
    <w:rsid w:val="009A720B"/>
    <w:rsid w:val="009A772A"/>
    <w:rsid w:val="009A7E73"/>
    <w:rsid w:val="009A7F78"/>
    <w:rsid w:val="009B0BAD"/>
    <w:rsid w:val="009B0EAD"/>
    <w:rsid w:val="009B37C0"/>
    <w:rsid w:val="009B39A6"/>
    <w:rsid w:val="009B4C04"/>
    <w:rsid w:val="009B4F81"/>
    <w:rsid w:val="009B50E8"/>
    <w:rsid w:val="009B5212"/>
    <w:rsid w:val="009B52DB"/>
    <w:rsid w:val="009B5912"/>
    <w:rsid w:val="009B5B13"/>
    <w:rsid w:val="009B5B50"/>
    <w:rsid w:val="009B6E54"/>
    <w:rsid w:val="009B6E97"/>
    <w:rsid w:val="009B79B7"/>
    <w:rsid w:val="009B7BE7"/>
    <w:rsid w:val="009C0703"/>
    <w:rsid w:val="009C076F"/>
    <w:rsid w:val="009C2EFD"/>
    <w:rsid w:val="009C2F81"/>
    <w:rsid w:val="009C62BC"/>
    <w:rsid w:val="009C74F0"/>
    <w:rsid w:val="009C75DF"/>
    <w:rsid w:val="009C7C85"/>
    <w:rsid w:val="009D01D7"/>
    <w:rsid w:val="009D1862"/>
    <w:rsid w:val="009D1A83"/>
    <w:rsid w:val="009D1ADA"/>
    <w:rsid w:val="009D1C52"/>
    <w:rsid w:val="009D2AA3"/>
    <w:rsid w:val="009D3686"/>
    <w:rsid w:val="009D3CA3"/>
    <w:rsid w:val="009D4B5C"/>
    <w:rsid w:val="009D6D5E"/>
    <w:rsid w:val="009D6EF9"/>
    <w:rsid w:val="009D714E"/>
    <w:rsid w:val="009E0783"/>
    <w:rsid w:val="009E0E9F"/>
    <w:rsid w:val="009E1C0A"/>
    <w:rsid w:val="009E21B6"/>
    <w:rsid w:val="009E2BC4"/>
    <w:rsid w:val="009E3A8E"/>
    <w:rsid w:val="009E3D11"/>
    <w:rsid w:val="009E660E"/>
    <w:rsid w:val="009E7656"/>
    <w:rsid w:val="009E79F0"/>
    <w:rsid w:val="009E7D2C"/>
    <w:rsid w:val="009E7EAA"/>
    <w:rsid w:val="009F0088"/>
    <w:rsid w:val="009F19E1"/>
    <w:rsid w:val="009F2842"/>
    <w:rsid w:val="009F2B87"/>
    <w:rsid w:val="009F3D1F"/>
    <w:rsid w:val="009F4B95"/>
    <w:rsid w:val="009F5BB7"/>
    <w:rsid w:val="009F5FF0"/>
    <w:rsid w:val="009F6273"/>
    <w:rsid w:val="009F75F5"/>
    <w:rsid w:val="00A0041B"/>
    <w:rsid w:val="00A03168"/>
    <w:rsid w:val="00A03175"/>
    <w:rsid w:val="00A03457"/>
    <w:rsid w:val="00A0355E"/>
    <w:rsid w:val="00A04DF6"/>
    <w:rsid w:val="00A05044"/>
    <w:rsid w:val="00A051D7"/>
    <w:rsid w:val="00A07865"/>
    <w:rsid w:val="00A07C72"/>
    <w:rsid w:val="00A07D24"/>
    <w:rsid w:val="00A07EFC"/>
    <w:rsid w:val="00A118AC"/>
    <w:rsid w:val="00A1370B"/>
    <w:rsid w:val="00A13A61"/>
    <w:rsid w:val="00A15633"/>
    <w:rsid w:val="00A15AD2"/>
    <w:rsid w:val="00A16573"/>
    <w:rsid w:val="00A17A24"/>
    <w:rsid w:val="00A2066D"/>
    <w:rsid w:val="00A20A2F"/>
    <w:rsid w:val="00A212DC"/>
    <w:rsid w:val="00A21EA5"/>
    <w:rsid w:val="00A22021"/>
    <w:rsid w:val="00A22A88"/>
    <w:rsid w:val="00A2466A"/>
    <w:rsid w:val="00A2474A"/>
    <w:rsid w:val="00A25BC5"/>
    <w:rsid w:val="00A25E71"/>
    <w:rsid w:val="00A301B1"/>
    <w:rsid w:val="00A30E8E"/>
    <w:rsid w:val="00A3137C"/>
    <w:rsid w:val="00A32F79"/>
    <w:rsid w:val="00A34A78"/>
    <w:rsid w:val="00A34D5B"/>
    <w:rsid w:val="00A35776"/>
    <w:rsid w:val="00A37B10"/>
    <w:rsid w:val="00A403ED"/>
    <w:rsid w:val="00A405D8"/>
    <w:rsid w:val="00A410F4"/>
    <w:rsid w:val="00A4173D"/>
    <w:rsid w:val="00A41A9A"/>
    <w:rsid w:val="00A42220"/>
    <w:rsid w:val="00A43007"/>
    <w:rsid w:val="00A43E89"/>
    <w:rsid w:val="00A44A0D"/>
    <w:rsid w:val="00A44BF8"/>
    <w:rsid w:val="00A44C1E"/>
    <w:rsid w:val="00A4538E"/>
    <w:rsid w:val="00A45577"/>
    <w:rsid w:val="00A45695"/>
    <w:rsid w:val="00A462A5"/>
    <w:rsid w:val="00A46677"/>
    <w:rsid w:val="00A46944"/>
    <w:rsid w:val="00A46DAC"/>
    <w:rsid w:val="00A51811"/>
    <w:rsid w:val="00A518C9"/>
    <w:rsid w:val="00A51DD7"/>
    <w:rsid w:val="00A5237B"/>
    <w:rsid w:val="00A52BEA"/>
    <w:rsid w:val="00A531F6"/>
    <w:rsid w:val="00A53279"/>
    <w:rsid w:val="00A53CD2"/>
    <w:rsid w:val="00A53F7B"/>
    <w:rsid w:val="00A56BED"/>
    <w:rsid w:val="00A57777"/>
    <w:rsid w:val="00A57E31"/>
    <w:rsid w:val="00A600CC"/>
    <w:rsid w:val="00A6098A"/>
    <w:rsid w:val="00A609B2"/>
    <w:rsid w:val="00A60BEC"/>
    <w:rsid w:val="00A60E23"/>
    <w:rsid w:val="00A61074"/>
    <w:rsid w:val="00A618E7"/>
    <w:rsid w:val="00A622D0"/>
    <w:rsid w:val="00A62497"/>
    <w:rsid w:val="00A62858"/>
    <w:rsid w:val="00A62B1D"/>
    <w:rsid w:val="00A632A8"/>
    <w:rsid w:val="00A6384F"/>
    <w:rsid w:val="00A6402C"/>
    <w:rsid w:val="00A6528E"/>
    <w:rsid w:val="00A65EBE"/>
    <w:rsid w:val="00A66ACA"/>
    <w:rsid w:val="00A6714C"/>
    <w:rsid w:val="00A67B5E"/>
    <w:rsid w:val="00A70D12"/>
    <w:rsid w:val="00A714B4"/>
    <w:rsid w:val="00A72348"/>
    <w:rsid w:val="00A74313"/>
    <w:rsid w:val="00A7435E"/>
    <w:rsid w:val="00A75543"/>
    <w:rsid w:val="00A75E34"/>
    <w:rsid w:val="00A76579"/>
    <w:rsid w:val="00A76953"/>
    <w:rsid w:val="00A77391"/>
    <w:rsid w:val="00A80238"/>
    <w:rsid w:val="00A806C3"/>
    <w:rsid w:val="00A8143D"/>
    <w:rsid w:val="00A81724"/>
    <w:rsid w:val="00A81B1B"/>
    <w:rsid w:val="00A8297E"/>
    <w:rsid w:val="00A83429"/>
    <w:rsid w:val="00A84D3D"/>
    <w:rsid w:val="00A84DE3"/>
    <w:rsid w:val="00A857E6"/>
    <w:rsid w:val="00A85D41"/>
    <w:rsid w:val="00A86C06"/>
    <w:rsid w:val="00A87322"/>
    <w:rsid w:val="00A87648"/>
    <w:rsid w:val="00A87C2E"/>
    <w:rsid w:val="00A90C9D"/>
    <w:rsid w:val="00A90EEF"/>
    <w:rsid w:val="00A9185B"/>
    <w:rsid w:val="00A92CDE"/>
    <w:rsid w:val="00A937A3"/>
    <w:rsid w:val="00A941E5"/>
    <w:rsid w:val="00A946BB"/>
    <w:rsid w:val="00A95637"/>
    <w:rsid w:val="00A968EF"/>
    <w:rsid w:val="00A97210"/>
    <w:rsid w:val="00A97A08"/>
    <w:rsid w:val="00AA0178"/>
    <w:rsid w:val="00AA1BEC"/>
    <w:rsid w:val="00AA39EA"/>
    <w:rsid w:val="00AA39EF"/>
    <w:rsid w:val="00AA40BD"/>
    <w:rsid w:val="00AA4364"/>
    <w:rsid w:val="00AA480D"/>
    <w:rsid w:val="00AA4A3F"/>
    <w:rsid w:val="00AA4B24"/>
    <w:rsid w:val="00AA4C54"/>
    <w:rsid w:val="00AA523D"/>
    <w:rsid w:val="00AA55CB"/>
    <w:rsid w:val="00AA5884"/>
    <w:rsid w:val="00AA5B76"/>
    <w:rsid w:val="00AA79D7"/>
    <w:rsid w:val="00AA7A77"/>
    <w:rsid w:val="00AB1B32"/>
    <w:rsid w:val="00AB210A"/>
    <w:rsid w:val="00AB26F3"/>
    <w:rsid w:val="00AB2A29"/>
    <w:rsid w:val="00AB3473"/>
    <w:rsid w:val="00AB3634"/>
    <w:rsid w:val="00AB3916"/>
    <w:rsid w:val="00AB3C33"/>
    <w:rsid w:val="00AB3F1E"/>
    <w:rsid w:val="00AB4D6C"/>
    <w:rsid w:val="00AB5238"/>
    <w:rsid w:val="00AB551A"/>
    <w:rsid w:val="00AB5CAD"/>
    <w:rsid w:val="00AB746C"/>
    <w:rsid w:val="00AB7950"/>
    <w:rsid w:val="00AB7BA9"/>
    <w:rsid w:val="00AB7C12"/>
    <w:rsid w:val="00AB7C90"/>
    <w:rsid w:val="00AC20AD"/>
    <w:rsid w:val="00AC2CB0"/>
    <w:rsid w:val="00AC413D"/>
    <w:rsid w:val="00AC48E2"/>
    <w:rsid w:val="00AC5039"/>
    <w:rsid w:val="00AC514E"/>
    <w:rsid w:val="00AC560F"/>
    <w:rsid w:val="00AC580E"/>
    <w:rsid w:val="00AC681F"/>
    <w:rsid w:val="00AC6B18"/>
    <w:rsid w:val="00AC7D15"/>
    <w:rsid w:val="00AD06D8"/>
    <w:rsid w:val="00AD0E4F"/>
    <w:rsid w:val="00AD1FDE"/>
    <w:rsid w:val="00AD36BD"/>
    <w:rsid w:val="00AD36F2"/>
    <w:rsid w:val="00AD4562"/>
    <w:rsid w:val="00AE06BC"/>
    <w:rsid w:val="00AE149A"/>
    <w:rsid w:val="00AE1D27"/>
    <w:rsid w:val="00AE3185"/>
    <w:rsid w:val="00AE42E7"/>
    <w:rsid w:val="00AE4C17"/>
    <w:rsid w:val="00AE5116"/>
    <w:rsid w:val="00AE521C"/>
    <w:rsid w:val="00AE5912"/>
    <w:rsid w:val="00AE5AC8"/>
    <w:rsid w:val="00AE7817"/>
    <w:rsid w:val="00AF0F82"/>
    <w:rsid w:val="00AF12C1"/>
    <w:rsid w:val="00AF23F9"/>
    <w:rsid w:val="00AF2E60"/>
    <w:rsid w:val="00AF33B9"/>
    <w:rsid w:val="00AF3FB8"/>
    <w:rsid w:val="00AF4CDD"/>
    <w:rsid w:val="00AF5362"/>
    <w:rsid w:val="00AF5D44"/>
    <w:rsid w:val="00AF6062"/>
    <w:rsid w:val="00AF67FA"/>
    <w:rsid w:val="00AF7DE6"/>
    <w:rsid w:val="00B0067F"/>
    <w:rsid w:val="00B01229"/>
    <w:rsid w:val="00B01281"/>
    <w:rsid w:val="00B0140D"/>
    <w:rsid w:val="00B021EE"/>
    <w:rsid w:val="00B03434"/>
    <w:rsid w:val="00B03DFB"/>
    <w:rsid w:val="00B04677"/>
    <w:rsid w:val="00B053C7"/>
    <w:rsid w:val="00B069D3"/>
    <w:rsid w:val="00B06C7E"/>
    <w:rsid w:val="00B07B56"/>
    <w:rsid w:val="00B101D2"/>
    <w:rsid w:val="00B10FE7"/>
    <w:rsid w:val="00B1202D"/>
    <w:rsid w:val="00B13E42"/>
    <w:rsid w:val="00B14A2F"/>
    <w:rsid w:val="00B15C24"/>
    <w:rsid w:val="00B1672E"/>
    <w:rsid w:val="00B16F1D"/>
    <w:rsid w:val="00B17670"/>
    <w:rsid w:val="00B1775F"/>
    <w:rsid w:val="00B2007B"/>
    <w:rsid w:val="00B20AC7"/>
    <w:rsid w:val="00B20F27"/>
    <w:rsid w:val="00B21F23"/>
    <w:rsid w:val="00B22222"/>
    <w:rsid w:val="00B22465"/>
    <w:rsid w:val="00B2273E"/>
    <w:rsid w:val="00B24141"/>
    <w:rsid w:val="00B24198"/>
    <w:rsid w:val="00B25018"/>
    <w:rsid w:val="00B271C3"/>
    <w:rsid w:val="00B30370"/>
    <w:rsid w:val="00B3097E"/>
    <w:rsid w:val="00B30F7F"/>
    <w:rsid w:val="00B314A3"/>
    <w:rsid w:val="00B33CC3"/>
    <w:rsid w:val="00B341A6"/>
    <w:rsid w:val="00B34515"/>
    <w:rsid w:val="00B34A01"/>
    <w:rsid w:val="00B35157"/>
    <w:rsid w:val="00B375FB"/>
    <w:rsid w:val="00B37614"/>
    <w:rsid w:val="00B40BA5"/>
    <w:rsid w:val="00B40CF3"/>
    <w:rsid w:val="00B40F80"/>
    <w:rsid w:val="00B41BDE"/>
    <w:rsid w:val="00B4245B"/>
    <w:rsid w:val="00B429E1"/>
    <w:rsid w:val="00B43000"/>
    <w:rsid w:val="00B44314"/>
    <w:rsid w:val="00B44E4E"/>
    <w:rsid w:val="00B46812"/>
    <w:rsid w:val="00B46C45"/>
    <w:rsid w:val="00B46DE0"/>
    <w:rsid w:val="00B46FC1"/>
    <w:rsid w:val="00B4748E"/>
    <w:rsid w:val="00B50175"/>
    <w:rsid w:val="00B5043E"/>
    <w:rsid w:val="00B50812"/>
    <w:rsid w:val="00B50874"/>
    <w:rsid w:val="00B5216F"/>
    <w:rsid w:val="00B526C5"/>
    <w:rsid w:val="00B5306E"/>
    <w:rsid w:val="00B5383C"/>
    <w:rsid w:val="00B5403A"/>
    <w:rsid w:val="00B55F45"/>
    <w:rsid w:val="00B56497"/>
    <w:rsid w:val="00B56912"/>
    <w:rsid w:val="00B57BB3"/>
    <w:rsid w:val="00B61365"/>
    <w:rsid w:val="00B6299D"/>
    <w:rsid w:val="00B62F55"/>
    <w:rsid w:val="00B63602"/>
    <w:rsid w:val="00B641A6"/>
    <w:rsid w:val="00B64B1C"/>
    <w:rsid w:val="00B659BB"/>
    <w:rsid w:val="00B662F5"/>
    <w:rsid w:val="00B67205"/>
    <w:rsid w:val="00B6725D"/>
    <w:rsid w:val="00B676D5"/>
    <w:rsid w:val="00B67760"/>
    <w:rsid w:val="00B6779D"/>
    <w:rsid w:val="00B678A3"/>
    <w:rsid w:val="00B67B1B"/>
    <w:rsid w:val="00B70B0B"/>
    <w:rsid w:val="00B70F4E"/>
    <w:rsid w:val="00B7168C"/>
    <w:rsid w:val="00B7171A"/>
    <w:rsid w:val="00B71D3A"/>
    <w:rsid w:val="00B72E9F"/>
    <w:rsid w:val="00B72EA8"/>
    <w:rsid w:val="00B731E4"/>
    <w:rsid w:val="00B73204"/>
    <w:rsid w:val="00B7495B"/>
    <w:rsid w:val="00B74A59"/>
    <w:rsid w:val="00B74D3D"/>
    <w:rsid w:val="00B74E37"/>
    <w:rsid w:val="00B75328"/>
    <w:rsid w:val="00B75330"/>
    <w:rsid w:val="00B7730E"/>
    <w:rsid w:val="00B77466"/>
    <w:rsid w:val="00B804BE"/>
    <w:rsid w:val="00B80877"/>
    <w:rsid w:val="00B8092B"/>
    <w:rsid w:val="00B81145"/>
    <w:rsid w:val="00B81965"/>
    <w:rsid w:val="00B826B3"/>
    <w:rsid w:val="00B827E6"/>
    <w:rsid w:val="00B82914"/>
    <w:rsid w:val="00B835E5"/>
    <w:rsid w:val="00B8362F"/>
    <w:rsid w:val="00B8390D"/>
    <w:rsid w:val="00B84387"/>
    <w:rsid w:val="00B846F2"/>
    <w:rsid w:val="00B85160"/>
    <w:rsid w:val="00B85607"/>
    <w:rsid w:val="00B866C2"/>
    <w:rsid w:val="00B873D8"/>
    <w:rsid w:val="00B87DB3"/>
    <w:rsid w:val="00B87DBB"/>
    <w:rsid w:val="00B905BD"/>
    <w:rsid w:val="00B90649"/>
    <w:rsid w:val="00B9103B"/>
    <w:rsid w:val="00B91106"/>
    <w:rsid w:val="00B911B0"/>
    <w:rsid w:val="00B924A3"/>
    <w:rsid w:val="00B93F18"/>
    <w:rsid w:val="00B93F3F"/>
    <w:rsid w:val="00B94714"/>
    <w:rsid w:val="00B96ED1"/>
    <w:rsid w:val="00B973B3"/>
    <w:rsid w:val="00B97A3A"/>
    <w:rsid w:val="00B97DE7"/>
    <w:rsid w:val="00BA0664"/>
    <w:rsid w:val="00BA136F"/>
    <w:rsid w:val="00BA418C"/>
    <w:rsid w:val="00BA5BD0"/>
    <w:rsid w:val="00BA5C10"/>
    <w:rsid w:val="00BA5E8F"/>
    <w:rsid w:val="00BA63F6"/>
    <w:rsid w:val="00BA69BB"/>
    <w:rsid w:val="00BA6C15"/>
    <w:rsid w:val="00BA73A7"/>
    <w:rsid w:val="00BA75CA"/>
    <w:rsid w:val="00BB028D"/>
    <w:rsid w:val="00BB0346"/>
    <w:rsid w:val="00BB07A6"/>
    <w:rsid w:val="00BB275C"/>
    <w:rsid w:val="00BB287F"/>
    <w:rsid w:val="00BB2F9D"/>
    <w:rsid w:val="00BB3F61"/>
    <w:rsid w:val="00BB4310"/>
    <w:rsid w:val="00BB5A2D"/>
    <w:rsid w:val="00BB7949"/>
    <w:rsid w:val="00BC067C"/>
    <w:rsid w:val="00BC09C1"/>
    <w:rsid w:val="00BC1DD0"/>
    <w:rsid w:val="00BC1E4B"/>
    <w:rsid w:val="00BC527E"/>
    <w:rsid w:val="00BC6370"/>
    <w:rsid w:val="00BC6E03"/>
    <w:rsid w:val="00BC7D78"/>
    <w:rsid w:val="00BD0DA0"/>
    <w:rsid w:val="00BD1D94"/>
    <w:rsid w:val="00BD2571"/>
    <w:rsid w:val="00BD25DB"/>
    <w:rsid w:val="00BD3A48"/>
    <w:rsid w:val="00BD3B9B"/>
    <w:rsid w:val="00BD41F9"/>
    <w:rsid w:val="00BD4D7A"/>
    <w:rsid w:val="00BE4105"/>
    <w:rsid w:val="00BE56F9"/>
    <w:rsid w:val="00BE5953"/>
    <w:rsid w:val="00BE5A43"/>
    <w:rsid w:val="00BE60E2"/>
    <w:rsid w:val="00BE6F6D"/>
    <w:rsid w:val="00BF00E4"/>
    <w:rsid w:val="00BF0BA3"/>
    <w:rsid w:val="00BF1327"/>
    <w:rsid w:val="00BF228F"/>
    <w:rsid w:val="00BF28BC"/>
    <w:rsid w:val="00BF3392"/>
    <w:rsid w:val="00BF4953"/>
    <w:rsid w:val="00BF55E8"/>
    <w:rsid w:val="00BF5CD2"/>
    <w:rsid w:val="00BF5EEB"/>
    <w:rsid w:val="00BF619B"/>
    <w:rsid w:val="00BF71F7"/>
    <w:rsid w:val="00BF799A"/>
    <w:rsid w:val="00BF7DDB"/>
    <w:rsid w:val="00BF7E02"/>
    <w:rsid w:val="00C015B1"/>
    <w:rsid w:val="00C01D2F"/>
    <w:rsid w:val="00C0439D"/>
    <w:rsid w:val="00C058E2"/>
    <w:rsid w:val="00C061BD"/>
    <w:rsid w:val="00C06461"/>
    <w:rsid w:val="00C068A9"/>
    <w:rsid w:val="00C07FBF"/>
    <w:rsid w:val="00C109EC"/>
    <w:rsid w:val="00C10F2D"/>
    <w:rsid w:val="00C117D6"/>
    <w:rsid w:val="00C136AD"/>
    <w:rsid w:val="00C13BCC"/>
    <w:rsid w:val="00C13E4B"/>
    <w:rsid w:val="00C1428C"/>
    <w:rsid w:val="00C14741"/>
    <w:rsid w:val="00C156A8"/>
    <w:rsid w:val="00C16B6B"/>
    <w:rsid w:val="00C172FD"/>
    <w:rsid w:val="00C17675"/>
    <w:rsid w:val="00C20B6C"/>
    <w:rsid w:val="00C21AFF"/>
    <w:rsid w:val="00C22DB5"/>
    <w:rsid w:val="00C23C92"/>
    <w:rsid w:val="00C23D51"/>
    <w:rsid w:val="00C23F5B"/>
    <w:rsid w:val="00C24FCF"/>
    <w:rsid w:val="00C258C7"/>
    <w:rsid w:val="00C25971"/>
    <w:rsid w:val="00C25C36"/>
    <w:rsid w:val="00C270DC"/>
    <w:rsid w:val="00C27B45"/>
    <w:rsid w:val="00C3030B"/>
    <w:rsid w:val="00C31A18"/>
    <w:rsid w:val="00C3255F"/>
    <w:rsid w:val="00C327E8"/>
    <w:rsid w:val="00C33D53"/>
    <w:rsid w:val="00C35B38"/>
    <w:rsid w:val="00C35D79"/>
    <w:rsid w:val="00C36B62"/>
    <w:rsid w:val="00C36DC5"/>
    <w:rsid w:val="00C40F95"/>
    <w:rsid w:val="00C41ABB"/>
    <w:rsid w:val="00C42B71"/>
    <w:rsid w:val="00C43ABB"/>
    <w:rsid w:val="00C43FB6"/>
    <w:rsid w:val="00C44BC4"/>
    <w:rsid w:val="00C450A1"/>
    <w:rsid w:val="00C4679C"/>
    <w:rsid w:val="00C46C66"/>
    <w:rsid w:val="00C475C6"/>
    <w:rsid w:val="00C47D5D"/>
    <w:rsid w:val="00C47ECD"/>
    <w:rsid w:val="00C50916"/>
    <w:rsid w:val="00C52017"/>
    <w:rsid w:val="00C5349D"/>
    <w:rsid w:val="00C53A10"/>
    <w:rsid w:val="00C54794"/>
    <w:rsid w:val="00C55D66"/>
    <w:rsid w:val="00C61E91"/>
    <w:rsid w:val="00C62611"/>
    <w:rsid w:val="00C65D58"/>
    <w:rsid w:val="00C669F8"/>
    <w:rsid w:val="00C66EF1"/>
    <w:rsid w:val="00C7142D"/>
    <w:rsid w:val="00C71C83"/>
    <w:rsid w:val="00C72F1D"/>
    <w:rsid w:val="00C744F1"/>
    <w:rsid w:val="00C7487C"/>
    <w:rsid w:val="00C7520F"/>
    <w:rsid w:val="00C77F78"/>
    <w:rsid w:val="00C81639"/>
    <w:rsid w:val="00C83325"/>
    <w:rsid w:val="00C840E6"/>
    <w:rsid w:val="00C84165"/>
    <w:rsid w:val="00C84D62"/>
    <w:rsid w:val="00C90A42"/>
    <w:rsid w:val="00C90E81"/>
    <w:rsid w:val="00C91458"/>
    <w:rsid w:val="00C91FF2"/>
    <w:rsid w:val="00C9267D"/>
    <w:rsid w:val="00C92FCF"/>
    <w:rsid w:val="00C93721"/>
    <w:rsid w:val="00C9384E"/>
    <w:rsid w:val="00C9397A"/>
    <w:rsid w:val="00C93F75"/>
    <w:rsid w:val="00C95C4C"/>
    <w:rsid w:val="00CA027F"/>
    <w:rsid w:val="00CA0742"/>
    <w:rsid w:val="00CA07BB"/>
    <w:rsid w:val="00CA086E"/>
    <w:rsid w:val="00CA171B"/>
    <w:rsid w:val="00CA2183"/>
    <w:rsid w:val="00CA27AB"/>
    <w:rsid w:val="00CA2981"/>
    <w:rsid w:val="00CA2D80"/>
    <w:rsid w:val="00CA30AE"/>
    <w:rsid w:val="00CA72DC"/>
    <w:rsid w:val="00CA7AE3"/>
    <w:rsid w:val="00CB016B"/>
    <w:rsid w:val="00CB04F7"/>
    <w:rsid w:val="00CB15D8"/>
    <w:rsid w:val="00CB18E6"/>
    <w:rsid w:val="00CB1E20"/>
    <w:rsid w:val="00CB34BF"/>
    <w:rsid w:val="00CB3575"/>
    <w:rsid w:val="00CB50CF"/>
    <w:rsid w:val="00CB550B"/>
    <w:rsid w:val="00CB5BCE"/>
    <w:rsid w:val="00CB5D7C"/>
    <w:rsid w:val="00CC0A9C"/>
    <w:rsid w:val="00CC22BD"/>
    <w:rsid w:val="00CC295D"/>
    <w:rsid w:val="00CC2E4E"/>
    <w:rsid w:val="00CC3572"/>
    <w:rsid w:val="00CC3D94"/>
    <w:rsid w:val="00CC3DDC"/>
    <w:rsid w:val="00CC7CA5"/>
    <w:rsid w:val="00CC7D71"/>
    <w:rsid w:val="00CC7F3C"/>
    <w:rsid w:val="00CD0D99"/>
    <w:rsid w:val="00CD1AD4"/>
    <w:rsid w:val="00CD259D"/>
    <w:rsid w:val="00CD275F"/>
    <w:rsid w:val="00CD29E9"/>
    <w:rsid w:val="00CD2A59"/>
    <w:rsid w:val="00CD2EFE"/>
    <w:rsid w:val="00CD3314"/>
    <w:rsid w:val="00CD33D8"/>
    <w:rsid w:val="00CD3546"/>
    <w:rsid w:val="00CD4835"/>
    <w:rsid w:val="00CD5583"/>
    <w:rsid w:val="00CD58CC"/>
    <w:rsid w:val="00CD5EC0"/>
    <w:rsid w:val="00CD6A79"/>
    <w:rsid w:val="00CE00BC"/>
    <w:rsid w:val="00CE0165"/>
    <w:rsid w:val="00CE0EF4"/>
    <w:rsid w:val="00CE0FBB"/>
    <w:rsid w:val="00CE1E9E"/>
    <w:rsid w:val="00CE2986"/>
    <w:rsid w:val="00CE37FE"/>
    <w:rsid w:val="00CE3CD3"/>
    <w:rsid w:val="00CE45E7"/>
    <w:rsid w:val="00CE6D88"/>
    <w:rsid w:val="00CE715E"/>
    <w:rsid w:val="00CE79FC"/>
    <w:rsid w:val="00CE7D2E"/>
    <w:rsid w:val="00CF0A8E"/>
    <w:rsid w:val="00CF0E4D"/>
    <w:rsid w:val="00CF1601"/>
    <w:rsid w:val="00CF1C26"/>
    <w:rsid w:val="00CF2D2E"/>
    <w:rsid w:val="00CF340B"/>
    <w:rsid w:val="00CF3E6D"/>
    <w:rsid w:val="00CF4D6D"/>
    <w:rsid w:val="00CF64EF"/>
    <w:rsid w:val="00CF74E1"/>
    <w:rsid w:val="00CF7810"/>
    <w:rsid w:val="00CF7C8D"/>
    <w:rsid w:val="00CF7CB0"/>
    <w:rsid w:val="00D00E82"/>
    <w:rsid w:val="00D01758"/>
    <w:rsid w:val="00D01A60"/>
    <w:rsid w:val="00D02190"/>
    <w:rsid w:val="00D03B85"/>
    <w:rsid w:val="00D04A58"/>
    <w:rsid w:val="00D0532F"/>
    <w:rsid w:val="00D05A5B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5121"/>
    <w:rsid w:val="00D15535"/>
    <w:rsid w:val="00D15E73"/>
    <w:rsid w:val="00D1695E"/>
    <w:rsid w:val="00D1707E"/>
    <w:rsid w:val="00D178B2"/>
    <w:rsid w:val="00D20279"/>
    <w:rsid w:val="00D2074E"/>
    <w:rsid w:val="00D20848"/>
    <w:rsid w:val="00D20B70"/>
    <w:rsid w:val="00D20D94"/>
    <w:rsid w:val="00D23701"/>
    <w:rsid w:val="00D265EA"/>
    <w:rsid w:val="00D26B70"/>
    <w:rsid w:val="00D26F0C"/>
    <w:rsid w:val="00D27B77"/>
    <w:rsid w:val="00D30170"/>
    <w:rsid w:val="00D304F5"/>
    <w:rsid w:val="00D323B6"/>
    <w:rsid w:val="00D3379B"/>
    <w:rsid w:val="00D33AE9"/>
    <w:rsid w:val="00D33F66"/>
    <w:rsid w:val="00D34423"/>
    <w:rsid w:val="00D34839"/>
    <w:rsid w:val="00D34E3C"/>
    <w:rsid w:val="00D3557E"/>
    <w:rsid w:val="00D35B8B"/>
    <w:rsid w:val="00D360CA"/>
    <w:rsid w:val="00D36E49"/>
    <w:rsid w:val="00D4066A"/>
    <w:rsid w:val="00D41193"/>
    <w:rsid w:val="00D4149E"/>
    <w:rsid w:val="00D4181F"/>
    <w:rsid w:val="00D41F89"/>
    <w:rsid w:val="00D4201C"/>
    <w:rsid w:val="00D426DF"/>
    <w:rsid w:val="00D42E12"/>
    <w:rsid w:val="00D44417"/>
    <w:rsid w:val="00D44C15"/>
    <w:rsid w:val="00D44EC3"/>
    <w:rsid w:val="00D45FA7"/>
    <w:rsid w:val="00D47A70"/>
    <w:rsid w:val="00D50E01"/>
    <w:rsid w:val="00D50E0A"/>
    <w:rsid w:val="00D50E77"/>
    <w:rsid w:val="00D51449"/>
    <w:rsid w:val="00D51CDA"/>
    <w:rsid w:val="00D52228"/>
    <w:rsid w:val="00D5222E"/>
    <w:rsid w:val="00D5365D"/>
    <w:rsid w:val="00D547F8"/>
    <w:rsid w:val="00D54BCC"/>
    <w:rsid w:val="00D54D32"/>
    <w:rsid w:val="00D55116"/>
    <w:rsid w:val="00D563B4"/>
    <w:rsid w:val="00D56B31"/>
    <w:rsid w:val="00D575DD"/>
    <w:rsid w:val="00D60259"/>
    <w:rsid w:val="00D61645"/>
    <w:rsid w:val="00D62BF0"/>
    <w:rsid w:val="00D62C9A"/>
    <w:rsid w:val="00D62E18"/>
    <w:rsid w:val="00D62F73"/>
    <w:rsid w:val="00D63CFD"/>
    <w:rsid w:val="00D63D06"/>
    <w:rsid w:val="00D6618D"/>
    <w:rsid w:val="00D6653B"/>
    <w:rsid w:val="00D66A30"/>
    <w:rsid w:val="00D670D3"/>
    <w:rsid w:val="00D67E27"/>
    <w:rsid w:val="00D706E7"/>
    <w:rsid w:val="00D7070F"/>
    <w:rsid w:val="00D7127D"/>
    <w:rsid w:val="00D72102"/>
    <w:rsid w:val="00D72E57"/>
    <w:rsid w:val="00D73375"/>
    <w:rsid w:val="00D734C3"/>
    <w:rsid w:val="00D73A05"/>
    <w:rsid w:val="00D73FF1"/>
    <w:rsid w:val="00D752CA"/>
    <w:rsid w:val="00D7568B"/>
    <w:rsid w:val="00D75BE9"/>
    <w:rsid w:val="00D76E8E"/>
    <w:rsid w:val="00D7757C"/>
    <w:rsid w:val="00D776F2"/>
    <w:rsid w:val="00D804AF"/>
    <w:rsid w:val="00D8162F"/>
    <w:rsid w:val="00D834DF"/>
    <w:rsid w:val="00D841F5"/>
    <w:rsid w:val="00D855D7"/>
    <w:rsid w:val="00D878F6"/>
    <w:rsid w:val="00D90C88"/>
    <w:rsid w:val="00D90CAD"/>
    <w:rsid w:val="00D913C5"/>
    <w:rsid w:val="00D91865"/>
    <w:rsid w:val="00D93F7C"/>
    <w:rsid w:val="00D941FD"/>
    <w:rsid w:val="00D95FA5"/>
    <w:rsid w:val="00D97222"/>
    <w:rsid w:val="00D976AF"/>
    <w:rsid w:val="00DA08AE"/>
    <w:rsid w:val="00DA0985"/>
    <w:rsid w:val="00DA0E1F"/>
    <w:rsid w:val="00DA1713"/>
    <w:rsid w:val="00DA1A39"/>
    <w:rsid w:val="00DA26EC"/>
    <w:rsid w:val="00DA2763"/>
    <w:rsid w:val="00DA31BC"/>
    <w:rsid w:val="00DA4122"/>
    <w:rsid w:val="00DA4D0D"/>
    <w:rsid w:val="00DA6B0A"/>
    <w:rsid w:val="00DB042F"/>
    <w:rsid w:val="00DB1427"/>
    <w:rsid w:val="00DB19CD"/>
    <w:rsid w:val="00DB2382"/>
    <w:rsid w:val="00DB2B6C"/>
    <w:rsid w:val="00DB3DA7"/>
    <w:rsid w:val="00DB3E90"/>
    <w:rsid w:val="00DB5108"/>
    <w:rsid w:val="00DB557C"/>
    <w:rsid w:val="00DB59BC"/>
    <w:rsid w:val="00DB73EF"/>
    <w:rsid w:val="00DC1734"/>
    <w:rsid w:val="00DC3AE3"/>
    <w:rsid w:val="00DC418A"/>
    <w:rsid w:val="00DC4AF6"/>
    <w:rsid w:val="00DC6F71"/>
    <w:rsid w:val="00DD087E"/>
    <w:rsid w:val="00DD1503"/>
    <w:rsid w:val="00DD1DDB"/>
    <w:rsid w:val="00DD2A13"/>
    <w:rsid w:val="00DD2F72"/>
    <w:rsid w:val="00DD34EC"/>
    <w:rsid w:val="00DD37D1"/>
    <w:rsid w:val="00DD4148"/>
    <w:rsid w:val="00DD41B6"/>
    <w:rsid w:val="00DD427D"/>
    <w:rsid w:val="00DD60BC"/>
    <w:rsid w:val="00DD655D"/>
    <w:rsid w:val="00DD6C59"/>
    <w:rsid w:val="00DD71EA"/>
    <w:rsid w:val="00DD734F"/>
    <w:rsid w:val="00DD745A"/>
    <w:rsid w:val="00DE08C2"/>
    <w:rsid w:val="00DE14F4"/>
    <w:rsid w:val="00DE301A"/>
    <w:rsid w:val="00DE30E0"/>
    <w:rsid w:val="00DE42DE"/>
    <w:rsid w:val="00DE5352"/>
    <w:rsid w:val="00DE5B73"/>
    <w:rsid w:val="00DE6CB4"/>
    <w:rsid w:val="00DE739E"/>
    <w:rsid w:val="00DE751F"/>
    <w:rsid w:val="00DE7ECA"/>
    <w:rsid w:val="00DF0108"/>
    <w:rsid w:val="00DF1347"/>
    <w:rsid w:val="00DF25C6"/>
    <w:rsid w:val="00DF317A"/>
    <w:rsid w:val="00DF343A"/>
    <w:rsid w:val="00DF3C70"/>
    <w:rsid w:val="00DF3EBC"/>
    <w:rsid w:val="00DF4D09"/>
    <w:rsid w:val="00DF5506"/>
    <w:rsid w:val="00DF5C2F"/>
    <w:rsid w:val="00DF75BF"/>
    <w:rsid w:val="00E00DC2"/>
    <w:rsid w:val="00E02657"/>
    <w:rsid w:val="00E02C39"/>
    <w:rsid w:val="00E030D2"/>
    <w:rsid w:val="00E033B2"/>
    <w:rsid w:val="00E037FB"/>
    <w:rsid w:val="00E039AE"/>
    <w:rsid w:val="00E03BBF"/>
    <w:rsid w:val="00E0417F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2D8D"/>
    <w:rsid w:val="00E12EDD"/>
    <w:rsid w:val="00E130EF"/>
    <w:rsid w:val="00E143D5"/>
    <w:rsid w:val="00E14B92"/>
    <w:rsid w:val="00E1664E"/>
    <w:rsid w:val="00E1684F"/>
    <w:rsid w:val="00E16C90"/>
    <w:rsid w:val="00E21DE2"/>
    <w:rsid w:val="00E22A74"/>
    <w:rsid w:val="00E234A9"/>
    <w:rsid w:val="00E2661E"/>
    <w:rsid w:val="00E26B7C"/>
    <w:rsid w:val="00E26E30"/>
    <w:rsid w:val="00E275CC"/>
    <w:rsid w:val="00E3055B"/>
    <w:rsid w:val="00E30A88"/>
    <w:rsid w:val="00E3220E"/>
    <w:rsid w:val="00E33436"/>
    <w:rsid w:val="00E3384B"/>
    <w:rsid w:val="00E3479A"/>
    <w:rsid w:val="00E34812"/>
    <w:rsid w:val="00E3544D"/>
    <w:rsid w:val="00E37693"/>
    <w:rsid w:val="00E37768"/>
    <w:rsid w:val="00E41DC8"/>
    <w:rsid w:val="00E42223"/>
    <w:rsid w:val="00E42DF5"/>
    <w:rsid w:val="00E444B0"/>
    <w:rsid w:val="00E44880"/>
    <w:rsid w:val="00E454AA"/>
    <w:rsid w:val="00E454F6"/>
    <w:rsid w:val="00E4615D"/>
    <w:rsid w:val="00E468D5"/>
    <w:rsid w:val="00E47A23"/>
    <w:rsid w:val="00E47C76"/>
    <w:rsid w:val="00E50DD2"/>
    <w:rsid w:val="00E52D05"/>
    <w:rsid w:val="00E53DA2"/>
    <w:rsid w:val="00E54994"/>
    <w:rsid w:val="00E54F14"/>
    <w:rsid w:val="00E56578"/>
    <w:rsid w:val="00E56880"/>
    <w:rsid w:val="00E56978"/>
    <w:rsid w:val="00E57669"/>
    <w:rsid w:val="00E57B24"/>
    <w:rsid w:val="00E60079"/>
    <w:rsid w:val="00E60E59"/>
    <w:rsid w:val="00E61004"/>
    <w:rsid w:val="00E61CF8"/>
    <w:rsid w:val="00E6281E"/>
    <w:rsid w:val="00E639DE"/>
    <w:rsid w:val="00E64708"/>
    <w:rsid w:val="00E651FF"/>
    <w:rsid w:val="00E65D66"/>
    <w:rsid w:val="00E65D8F"/>
    <w:rsid w:val="00E669E0"/>
    <w:rsid w:val="00E678F1"/>
    <w:rsid w:val="00E67EE8"/>
    <w:rsid w:val="00E70156"/>
    <w:rsid w:val="00E704A0"/>
    <w:rsid w:val="00E7053B"/>
    <w:rsid w:val="00E714FE"/>
    <w:rsid w:val="00E71884"/>
    <w:rsid w:val="00E72299"/>
    <w:rsid w:val="00E7231C"/>
    <w:rsid w:val="00E72358"/>
    <w:rsid w:val="00E72696"/>
    <w:rsid w:val="00E7329D"/>
    <w:rsid w:val="00E74ED4"/>
    <w:rsid w:val="00E7523C"/>
    <w:rsid w:val="00E75B33"/>
    <w:rsid w:val="00E75C04"/>
    <w:rsid w:val="00E76692"/>
    <w:rsid w:val="00E77D6C"/>
    <w:rsid w:val="00E77FC0"/>
    <w:rsid w:val="00E81CFB"/>
    <w:rsid w:val="00E82A5B"/>
    <w:rsid w:val="00E83082"/>
    <w:rsid w:val="00E834E8"/>
    <w:rsid w:val="00E84E36"/>
    <w:rsid w:val="00E8585A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3B33"/>
    <w:rsid w:val="00E947C4"/>
    <w:rsid w:val="00E95084"/>
    <w:rsid w:val="00E95255"/>
    <w:rsid w:val="00E9560A"/>
    <w:rsid w:val="00E978FB"/>
    <w:rsid w:val="00EA0CC1"/>
    <w:rsid w:val="00EA1C0E"/>
    <w:rsid w:val="00EA2641"/>
    <w:rsid w:val="00EA2CD2"/>
    <w:rsid w:val="00EA35A3"/>
    <w:rsid w:val="00EA6E88"/>
    <w:rsid w:val="00EB0033"/>
    <w:rsid w:val="00EB0E00"/>
    <w:rsid w:val="00EB270B"/>
    <w:rsid w:val="00EB2E39"/>
    <w:rsid w:val="00EB39DE"/>
    <w:rsid w:val="00EB3C84"/>
    <w:rsid w:val="00EB4F9A"/>
    <w:rsid w:val="00EB5895"/>
    <w:rsid w:val="00EB59D9"/>
    <w:rsid w:val="00EB654C"/>
    <w:rsid w:val="00EB6814"/>
    <w:rsid w:val="00EB7279"/>
    <w:rsid w:val="00EC065D"/>
    <w:rsid w:val="00EC1080"/>
    <w:rsid w:val="00EC1162"/>
    <w:rsid w:val="00EC34B6"/>
    <w:rsid w:val="00EC3E2A"/>
    <w:rsid w:val="00EC40BB"/>
    <w:rsid w:val="00EC4265"/>
    <w:rsid w:val="00EC6D2E"/>
    <w:rsid w:val="00EC7785"/>
    <w:rsid w:val="00ED0877"/>
    <w:rsid w:val="00ED1261"/>
    <w:rsid w:val="00ED1652"/>
    <w:rsid w:val="00ED1E34"/>
    <w:rsid w:val="00ED31FB"/>
    <w:rsid w:val="00ED3582"/>
    <w:rsid w:val="00ED414D"/>
    <w:rsid w:val="00ED48D3"/>
    <w:rsid w:val="00ED5073"/>
    <w:rsid w:val="00ED52B2"/>
    <w:rsid w:val="00ED61DC"/>
    <w:rsid w:val="00ED63A5"/>
    <w:rsid w:val="00ED6AF0"/>
    <w:rsid w:val="00ED7106"/>
    <w:rsid w:val="00ED7108"/>
    <w:rsid w:val="00ED7CE1"/>
    <w:rsid w:val="00EE0A13"/>
    <w:rsid w:val="00EE3974"/>
    <w:rsid w:val="00EE3F81"/>
    <w:rsid w:val="00EE4245"/>
    <w:rsid w:val="00EE7513"/>
    <w:rsid w:val="00EE7C69"/>
    <w:rsid w:val="00EF0440"/>
    <w:rsid w:val="00EF0638"/>
    <w:rsid w:val="00EF3BE9"/>
    <w:rsid w:val="00EF3E98"/>
    <w:rsid w:val="00EF4C21"/>
    <w:rsid w:val="00EF5177"/>
    <w:rsid w:val="00EF57D9"/>
    <w:rsid w:val="00EF61E3"/>
    <w:rsid w:val="00EF690D"/>
    <w:rsid w:val="00EF6C77"/>
    <w:rsid w:val="00EF734F"/>
    <w:rsid w:val="00EF7C67"/>
    <w:rsid w:val="00F00976"/>
    <w:rsid w:val="00F01D8F"/>
    <w:rsid w:val="00F026E2"/>
    <w:rsid w:val="00F040B1"/>
    <w:rsid w:val="00F046C1"/>
    <w:rsid w:val="00F04B3D"/>
    <w:rsid w:val="00F04F93"/>
    <w:rsid w:val="00F04FD0"/>
    <w:rsid w:val="00F050F2"/>
    <w:rsid w:val="00F05B4C"/>
    <w:rsid w:val="00F0648B"/>
    <w:rsid w:val="00F10310"/>
    <w:rsid w:val="00F11C87"/>
    <w:rsid w:val="00F12684"/>
    <w:rsid w:val="00F12815"/>
    <w:rsid w:val="00F12E2D"/>
    <w:rsid w:val="00F12F65"/>
    <w:rsid w:val="00F14174"/>
    <w:rsid w:val="00F14CFD"/>
    <w:rsid w:val="00F14F48"/>
    <w:rsid w:val="00F156AA"/>
    <w:rsid w:val="00F16099"/>
    <w:rsid w:val="00F160E9"/>
    <w:rsid w:val="00F16228"/>
    <w:rsid w:val="00F166B3"/>
    <w:rsid w:val="00F17DB1"/>
    <w:rsid w:val="00F17E67"/>
    <w:rsid w:val="00F17FFE"/>
    <w:rsid w:val="00F20278"/>
    <w:rsid w:val="00F21BC9"/>
    <w:rsid w:val="00F22F26"/>
    <w:rsid w:val="00F242B3"/>
    <w:rsid w:val="00F250A0"/>
    <w:rsid w:val="00F25B5B"/>
    <w:rsid w:val="00F26678"/>
    <w:rsid w:val="00F26FCF"/>
    <w:rsid w:val="00F27358"/>
    <w:rsid w:val="00F27F2C"/>
    <w:rsid w:val="00F3066E"/>
    <w:rsid w:val="00F34020"/>
    <w:rsid w:val="00F34EB6"/>
    <w:rsid w:val="00F35237"/>
    <w:rsid w:val="00F3549E"/>
    <w:rsid w:val="00F359CD"/>
    <w:rsid w:val="00F35D85"/>
    <w:rsid w:val="00F3617C"/>
    <w:rsid w:val="00F36861"/>
    <w:rsid w:val="00F36D56"/>
    <w:rsid w:val="00F37083"/>
    <w:rsid w:val="00F3767B"/>
    <w:rsid w:val="00F378C4"/>
    <w:rsid w:val="00F37C72"/>
    <w:rsid w:val="00F37EDB"/>
    <w:rsid w:val="00F40217"/>
    <w:rsid w:val="00F407F9"/>
    <w:rsid w:val="00F41893"/>
    <w:rsid w:val="00F41927"/>
    <w:rsid w:val="00F44C0C"/>
    <w:rsid w:val="00F457AF"/>
    <w:rsid w:val="00F4604F"/>
    <w:rsid w:val="00F47F5A"/>
    <w:rsid w:val="00F50BBC"/>
    <w:rsid w:val="00F51FD7"/>
    <w:rsid w:val="00F52F59"/>
    <w:rsid w:val="00F53225"/>
    <w:rsid w:val="00F5332B"/>
    <w:rsid w:val="00F55F45"/>
    <w:rsid w:val="00F57B79"/>
    <w:rsid w:val="00F57C98"/>
    <w:rsid w:val="00F57FB9"/>
    <w:rsid w:val="00F605C1"/>
    <w:rsid w:val="00F61DE5"/>
    <w:rsid w:val="00F62BFF"/>
    <w:rsid w:val="00F63429"/>
    <w:rsid w:val="00F642AB"/>
    <w:rsid w:val="00F6493E"/>
    <w:rsid w:val="00F64F27"/>
    <w:rsid w:val="00F6546B"/>
    <w:rsid w:val="00F65BEE"/>
    <w:rsid w:val="00F66725"/>
    <w:rsid w:val="00F66A2E"/>
    <w:rsid w:val="00F67144"/>
    <w:rsid w:val="00F70CF6"/>
    <w:rsid w:val="00F71A59"/>
    <w:rsid w:val="00F71A5C"/>
    <w:rsid w:val="00F72813"/>
    <w:rsid w:val="00F72A54"/>
    <w:rsid w:val="00F74335"/>
    <w:rsid w:val="00F74908"/>
    <w:rsid w:val="00F74C43"/>
    <w:rsid w:val="00F75134"/>
    <w:rsid w:val="00F75C25"/>
    <w:rsid w:val="00F76C57"/>
    <w:rsid w:val="00F76D1B"/>
    <w:rsid w:val="00F77ED8"/>
    <w:rsid w:val="00F80000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1B4"/>
    <w:rsid w:val="00F8768D"/>
    <w:rsid w:val="00F90257"/>
    <w:rsid w:val="00F902EC"/>
    <w:rsid w:val="00F9052C"/>
    <w:rsid w:val="00F9092E"/>
    <w:rsid w:val="00F91553"/>
    <w:rsid w:val="00F92D1A"/>
    <w:rsid w:val="00F93079"/>
    <w:rsid w:val="00F94026"/>
    <w:rsid w:val="00F945C7"/>
    <w:rsid w:val="00F95202"/>
    <w:rsid w:val="00F96890"/>
    <w:rsid w:val="00F9743C"/>
    <w:rsid w:val="00F97C28"/>
    <w:rsid w:val="00FA0100"/>
    <w:rsid w:val="00FA0571"/>
    <w:rsid w:val="00FA0C60"/>
    <w:rsid w:val="00FA0F06"/>
    <w:rsid w:val="00FA1F12"/>
    <w:rsid w:val="00FA29CB"/>
    <w:rsid w:val="00FA48C5"/>
    <w:rsid w:val="00FA664F"/>
    <w:rsid w:val="00FA6D58"/>
    <w:rsid w:val="00FB0256"/>
    <w:rsid w:val="00FB02CE"/>
    <w:rsid w:val="00FB0351"/>
    <w:rsid w:val="00FB2386"/>
    <w:rsid w:val="00FB26E3"/>
    <w:rsid w:val="00FB2AD1"/>
    <w:rsid w:val="00FB45FF"/>
    <w:rsid w:val="00FB4DC0"/>
    <w:rsid w:val="00FB4EEE"/>
    <w:rsid w:val="00FB604D"/>
    <w:rsid w:val="00FB616D"/>
    <w:rsid w:val="00FB62DC"/>
    <w:rsid w:val="00FB6515"/>
    <w:rsid w:val="00FB6E12"/>
    <w:rsid w:val="00FC0217"/>
    <w:rsid w:val="00FC136E"/>
    <w:rsid w:val="00FC2A6C"/>
    <w:rsid w:val="00FC2A7F"/>
    <w:rsid w:val="00FC2AF3"/>
    <w:rsid w:val="00FC31CC"/>
    <w:rsid w:val="00FC5915"/>
    <w:rsid w:val="00FD12E5"/>
    <w:rsid w:val="00FD29AD"/>
    <w:rsid w:val="00FD39B4"/>
    <w:rsid w:val="00FD4B3D"/>
    <w:rsid w:val="00FD50A1"/>
    <w:rsid w:val="00FD555F"/>
    <w:rsid w:val="00FD6437"/>
    <w:rsid w:val="00FD6584"/>
    <w:rsid w:val="00FD6714"/>
    <w:rsid w:val="00FD6D6C"/>
    <w:rsid w:val="00FD7005"/>
    <w:rsid w:val="00FD7102"/>
    <w:rsid w:val="00FD7426"/>
    <w:rsid w:val="00FD79AF"/>
    <w:rsid w:val="00FE1505"/>
    <w:rsid w:val="00FE1F54"/>
    <w:rsid w:val="00FE27F5"/>
    <w:rsid w:val="00FE2FF1"/>
    <w:rsid w:val="00FE3484"/>
    <w:rsid w:val="00FE3D84"/>
    <w:rsid w:val="00FE3F06"/>
    <w:rsid w:val="00FE4248"/>
    <w:rsid w:val="00FE4561"/>
    <w:rsid w:val="00FE46CC"/>
    <w:rsid w:val="00FE5B2D"/>
    <w:rsid w:val="00FE6013"/>
    <w:rsid w:val="00FE6168"/>
    <w:rsid w:val="00FE6833"/>
    <w:rsid w:val="00FE6C2E"/>
    <w:rsid w:val="00FE6EB3"/>
    <w:rsid w:val="00FF06C3"/>
    <w:rsid w:val="00FF08C7"/>
    <w:rsid w:val="00FF08EF"/>
    <w:rsid w:val="00FF1894"/>
    <w:rsid w:val="00FF2C9E"/>
    <w:rsid w:val="00FF35F0"/>
    <w:rsid w:val="00FF47CD"/>
    <w:rsid w:val="00FF485F"/>
    <w:rsid w:val="00FF4FCF"/>
    <w:rsid w:val="00FF5128"/>
    <w:rsid w:val="00FF5D86"/>
    <w:rsid w:val="00FF5F88"/>
    <w:rsid w:val="00FF6AD7"/>
    <w:rsid w:val="00FF6D5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a5">
    <w:name w:val="批注框文本 字符"/>
    <w:link w:val="a6"/>
    <w:uiPriority w:val="99"/>
    <w:rsid w:val="003E551A"/>
    <w:rPr>
      <w:sz w:val="18"/>
      <w:szCs w:val="18"/>
      <w:lang w:val="x-none" w:eastAsia="x-none"/>
    </w:rPr>
  </w:style>
  <w:style w:type="character" w:customStyle="1" w:styleId="a7">
    <w:name w:val="页眉 字符"/>
    <w:link w:val="a8"/>
    <w:uiPriority w:val="99"/>
    <w:rsid w:val="003E551A"/>
    <w:rPr>
      <w:sz w:val="18"/>
      <w:szCs w:val="18"/>
      <w:lang w:val="x-none" w:eastAsia="x-none"/>
    </w:rPr>
  </w:style>
  <w:style w:type="paragraph" w:styleId="a4">
    <w:name w:val="footer"/>
    <w:basedOn w:val="a"/>
    <w:link w:val="a3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8">
    <w:name w:val="header"/>
    <w:basedOn w:val="a"/>
    <w:link w:val="a7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9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TOC1">
    <w:name w:val="toc 1"/>
    <w:basedOn w:val="a"/>
    <w:next w:val="a"/>
    <w:uiPriority w:val="39"/>
    <w:unhideWhenUsed/>
    <w:qFormat/>
    <w:rsid w:val="003E551A"/>
  </w:style>
  <w:style w:type="paragraph" w:styleId="TOC2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TOC4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a">
    <w:name w:val="Title"/>
    <w:basedOn w:val="a"/>
    <w:next w:val="a"/>
    <w:link w:val="ab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ab">
    <w:name w:val="标题 字符"/>
    <w:link w:val="aa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c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List Paragraph"/>
    <w:basedOn w:val="a"/>
    <w:uiPriority w:val="99"/>
    <w:qFormat/>
    <w:rsid w:val="00A714B4"/>
    <w:pPr>
      <w:ind w:firstLineChars="200" w:firstLine="420"/>
    </w:pPr>
  </w:style>
  <w:style w:type="table" w:styleId="ae">
    <w:name w:val="Table Grid"/>
    <w:basedOn w:val="a1"/>
    <w:qFormat/>
    <w:rsid w:val="003D7A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f0">
    <w:name w:val="annotation text"/>
    <w:basedOn w:val="a"/>
    <w:link w:val="af1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af1">
    <w:name w:val="批注文字 字符"/>
    <w:basedOn w:val="a0"/>
    <w:link w:val="af0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2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B5BCE"/>
    <w:rPr>
      <w:rFonts w:ascii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3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081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www.cloudera.com/downloads/connectors/impala/jdbc/2-5-28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node-3:25010/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92.168.227.153/cdh5.14.0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CC886-6BF0-4854-B749-144F733C7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9763</TotalTime>
  <Pages>46</Pages>
  <Words>3474</Words>
  <Characters>19808</Characters>
  <Application>Microsoft Office Word</Application>
  <DocSecurity>0</DocSecurity>
  <PresentationFormat/>
  <Lines>165</Lines>
  <Paragraphs>46</Paragraphs>
  <Slides>0</Slides>
  <Notes>0</Notes>
  <HiddenSlides>0</HiddenSlides>
  <MMClips>0</MMClips>
  <ScaleCrop>false</ScaleCrop>
  <Company/>
  <LinksUpToDate>false</LinksUpToDate>
  <CharactersWithSpaces>23236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Administrator</cp:lastModifiedBy>
  <cp:revision>10449</cp:revision>
  <cp:lastPrinted>2019-06-10T13:47:00Z</cp:lastPrinted>
  <dcterms:created xsi:type="dcterms:W3CDTF">2017-06-06T06:17:00Z</dcterms:created>
  <dcterms:modified xsi:type="dcterms:W3CDTF">2024-08-07T11:52:00Z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